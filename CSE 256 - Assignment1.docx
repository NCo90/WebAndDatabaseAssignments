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738C54" w14:textId="77777777" w:rsidR="00D10A48" w:rsidRDefault="00951EB6">
      <w:pPr>
        <w:pStyle w:val="Title"/>
      </w:pPr>
      <w:r>
        <w:t>Assignment 1</w:t>
      </w:r>
    </w:p>
    <w:p w14:paraId="45979E87" w14:textId="40F022CB" w:rsidR="00A10484" w:rsidRDefault="00951EB6">
      <w:pPr>
        <w:pStyle w:val="Title"/>
      </w:pPr>
      <w:r>
        <w:t>Team Battle Chips</w:t>
      </w:r>
      <w:r w:rsidR="00D10A48">
        <w:t xml:space="preserve"> (CSE2 56)</w:t>
      </w:r>
    </w:p>
    <w:p w14:paraId="64A96BF8" w14:textId="77777777" w:rsidR="00951EB6" w:rsidRPr="0012561F" w:rsidRDefault="00951EB6">
      <w:pPr>
        <w:pStyle w:val="Title"/>
        <w:rPr>
          <w:sz w:val="36"/>
          <w:lang w:val="en-GB"/>
        </w:rPr>
      </w:pPr>
      <w:r w:rsidRPr="0012561F">
        <w:rPr>
          <w:sz w:val="36"/>
          <w:lang w:val="en-GB"/>
        </w:rPr>
        <w:t>N. Cohen, &lt;</w:t>
      </w:r>
      <w:proofErr w:type="spellStart"/>
      <w:r w:rsidRPr="0012561F">
        <w:rPr>
          <w:sz w:val="36"/>
          <w:lang w:val="en-GB"/>
        </w:rPr>
        <w:t>studienummer</w:t>
      </w:r>
      <w:proofErr w:type="spellEnd"/>
      <w:r w:rsidRPr="0012561F">
        <w:rPr>
          <w:sz w:val="36"/>
          <w:lang w:val="en-GB"/>
        </w:rPr>
        <w:t>&gt;</w:t>
      </w:r>
    </w:p>
    <w:p w14:paraId="529FFB82" w14:textId="77777777" w:rsidR="00951EB6" w:rsidRPr="00951EB6" w:rsidRDefault="00951EB6">
      <w:pPr>
        <w:pStyle w:val="Title"/>
        <w:rPr>
          <w:sz w:val="36"/>
          <w:lang w:val="nl-NL"/>
        </w:rPr>
      </w:pPr>
      <w:r w:rsidRPr="00951EB6">
        <w:rPr>
          <w:sz w:val="36"/>
          <w:lang w:val="nl-NL"/>
        </w:rPr>
        <w:t>T. Brogtrop, 9131094</w:t>
      </w:r>
    </w:p>
    <w:p w14:paraId="5E809213" w14:textId="77777777" w:rsidR="00855982" w:rsidRPr="00951EB6" w:rsidRDefault="00951EB6" w:rsidP="00855982">
      <w:pPr>
        <w:pStyle w:val="Heading1"/>
        <w:rPr>
          <w:lang w:val="nl-NL"/>
        </w:rPr>
      </w:pPr>
      <w:r w:rsidRPr="00951EB6">
        <w:rPr>
          <w:lang w:val="nl-NL"/>
        </w:rPr>
        <w:t>1.1</w:t>
      </w:r>
    </w:p>
    <w:p w14:paraId="0570D9AB" w14:textId="77777777" w:rsidR="00855982" w:rsidRDefault="00951EB6" w:rsidP="00951EB6">
      <w:r>
        <w:t xml:space="preserve">Below is a copy of the terminal interaction with the </w:t>
      </w:r>
      <w:hyperlink r:id="rId10" w:history="1">
        <w:r w:rsidRPr="00286D50">
          <w:rPr>
            <w:rStyle w:val="Hyperlink"/>
          </w:rPr>
          <w:t>www.weer.nl</w:t>
        </w:r>
      </w:hyperlink>
      <w:r>
        <w:t xml:space="preserve"> server. Text </w:t>
      </w:r>
      <w:r w:rsidR="005648B0">
        <w:t>highlighted in gray is the input typed into the console.</w:t>
      </w:r>
    </w:p>
    <w:p w14:paraId="555B24C6" w14:textId="77777777" w:rsidR="00951EB6" w:rsidRPr="00951EB6" w:rsidRDefault="00951EB6" w:rsidP="00951EB6">
      <w:pPr>
        <w:pStyle w:val="Terminal"/>
      </w:pPr>
      <w:r w:rsidRPr="00951EB6">
        <w:rPr>
          <w:highlight w:val="lightGray"/>
        </w:rPr>
        <w:t>zbook@Tobro-ZBook:~$ telnet weer.nl 80</w:t>
      </w:r>
    </w:p>
    <w:p w14:paraId="249EADDA" w14:textId="77777777" w:rsidR="00951EB6" w:rsidRDefault="00951EB6" w:rsidP="00951EB6">
      <w:pPr>
        <w:pStyle w:val="Terminal"/>
      </w:pPr>
      <w:r>
        <w:t>Trying 80.92.65.53...</w:t>
      </w:r>
    </w:p>
    <w:p w14:paraId="76804993" w14:textId="77777777" w:rsidR="00951EB6" w:rsidRDefault="00951EB6" w:rsidP="00951EB6">
      <w:pPr>
        <w:pStyle w:val="Terminal"/>
      </w:pPr>
      <w:r>
        <w:t>Connected to weer.nl.</w:t>
      </w:r>
    </w:p>
    <w:p w14:paraId="32939440" w14:textId="77777777" w:rsidR="00951EB6" w:rsidRDefault="00951EB6" w:rsidP="00951EB6">
      <w:pPr>
        <w:pStyle w:val="Terminal"/>
      </w:pPr>
      <w:r>
        <w:t>Escape character is '^]'.</w:t>
      </w:r>
    </w:p>
    <w:p w14:paraId="62AB1ADD" w14:textId="77777777" w:rsidR="00951EB6" w:rsidRPr="00951EB6" w:rsidRDefault="00951EB6" w:rsidP="00951EB6">
      <w:pPr>
        <w:pStyle w:val="Terminal"/>
        <w:rPr>
          <w:highlight w:val="lightGray"/>
        </w:rPr>
      </w:pPr>
      <w:r w:rsidRPr="00951EB6">
        <w:rPr>
          <w:highlight w:val="lightGray"/>
        </w:rPr>
        <w:t>HEAD / HTTP/1.1</w:t>
      </w:r>
    </w:p>
    <w:p w14:paraId="5932724A" w14:textId="77777777" w:rsidR="00951EB6" w:rsidRDefault="00951EB6" w:rsidP="00951EB6">
      <w:pPr>
        <w:pStyle w:val="Terminal"/>
      </w:pPr>
      <w:r w:rsidRPr="00951EB6">
        <w:rPr>
          <w:highlight w:val="lightGray"/>
        </w:rPr>
        <w:t>host:weer.nl</w:t>
      </w:r>
    </w:p>
    <w:p w14:paraId="7F577132" w14:textId="77777777" w:rsidR="00951EB6" w:rsidRDefault="00951EB6" w:rsidP="00951EB6">
      <w:pPr>
        <w:pStyle w:val="Terminal"/>
      </w:pPr>
    </w:p>
    <w:p w14:paraId="589E9614" w14:textId="77777777" w:rsidR="00951EB6" w:rsidRDefault="00951EB6" w:rsidP="00951EB6">
      <w:pPr>
        <w:pStyle w:val="Terminal"/>
      </w:pPr>
      <w:r>
        <w:t>HTTP/1.1 301 Moved Permanently</w:t>
      </w:r>
    </w:p>
    <w:p w14:paraId="56F0747A" w14:textId="77777777" w:rsidR="00951EB6" w:rsidRDefault="00951EB6" w:rsidP="00951EB6">
      <w:pPr>
        <w:pStyle w:val="Terminal"/>
      </w:pPr>
      <w:r>
        <w:t>Date: Fri, 16 Nov 2018 13:59:11 GMT</w:t>
      </w:r>
    </w:p>
    <w:p w14:paraId="61B145C8" w14:textId="77777777" w:rsidR="00951EB6" w:rsidRDefault="00951EB6" w:rsidP="00951EB6">
      <w:pPr>
        <w:pStyle w:val="Terminal"/>
      </w:pPr>
      <w:r>
        <w:t>Server: Apache</w:t>
      </w:r>
    </w:p>
    <w:p w14:paraId="68CF0536" w14:textId="77777777" w:rsidR="00951EB6" w:rsidRDefault="00951EB6" w:rsidP="00951EB6">
      <w:pPr>
        <w:pStyle w:val="Terminal"/>
      </w:pPr>
      <w:r>
        <w:t>Status: 301 Moved Permanently</w:t>
      </w:r>
    </w:p>
    <w:p w14:paraId="6907D69C" w14:textId="77777777" w:rsidR="00951EB6" w:rsidRDefault="00951EB6" w:rsidP="00951EB6">
      <w:pPr>
        <w:pStyle w:val="Terminal"/>
      </w:pPr>
      <w:r>
        <w:t>Location: http://www.weer.nl/</w:t>
      </w:r>
    </w:p>
    <w:p w14:paraId="6CC11162" w14:textId="77777777" w:rsidR="00951EB6" w:rsidRDefault="00951EB6" w:rsidP="00951EB6">
      <w:pPr>
        <w:pStyle w:val="Terminal"/>
      </w:pPr>
      <w:r>
        <w:t>Content-Type: text/html; charset=UTF-8</w:t>
      </w:r>
    </w:p>
    <w:p w14:paraId="45C4E053" w14:textId="77777777" w:rsidR="00951EB6" w:rsidRDefault="00951EB6" w:rsidP="00951EB6">
      <w:pPr>
        <w:pStyle w:val="Terminal"/>
      </w:pPr>
    </w:p>
    <w:p w14:paraId="2CDEB695" w14:textId="77777777" w:rsidR="00951EB6" w:rsidRDefault="00951EB6" w:rsidP="00951EB6">
      <w:pPr>
        <w:pStyle w:val="Terminal"/>
      </w:pPr>
      <w:r>
        <w:t>Connection closed by foreign host.</w:t>
      </w:r>
    </w:p>
    <w:p w14:paraId="770F3137" w14:textId="77777777" w:rsidR="00951EB6" w:rsidRDefault="00951EB6" w:rsidP="00951EB6">
      <w:pPr>
        <w:pStyle w:val="Terminal"/>
      </w:pPr>
    </w:p>
    <w:p w14:paraId="1CE008F0" w14:textId="77777777" w:rsidR="00951EB6" w:rsidRPr="00951EB6" w:rsidRDefault="00951EB6" w:rsidP="00951EB6">
      <w:pPr>
        <w:pStyle w:val="Terminal"/>
      </w:pPr>
      <w:r w:rsidRPr="00951EB6">
        <w:rPr>
          <w:highlight w:val="lightGray"/>
        </w:rPr>
        <w:t>zbook@Tobro-ZBook:~$ telnet www.weer.nl 80</w:t>
      </w:r>
    </w:p>
    <w:p w14:paraId="59C39FB3" w14:textId="77777777" w:rsidR="00951EB6" w:rsidRDefault="00951EB6" w:rsidP="00951EB6">
      <w:pPr>
        <w:pStyle w:val="Terminal"/>
      </w:pPr>
      <w:r>
        <w:t>Trying 52.49.205.192...</w:t>
      </w:r>
    </w:p>
    <w:p w14:paraId="40D27EED" w14:textId="77777777" w:rsidR="00951EB6" w:rsidRDefault="00951EB6" w:rsidP="00951EB6">
      <w:pPr>
        <w:pStyle w:val="Terminal"/>
      </w:pPr>
      <w:r>
        <w:t>Connected to b2cwebsite-live-lb-960116390.eu-west-1.elb.amazonaws.com.</w:t>
      </w:r>
    </w:p>
    <w:p w14:paraId="665C2F53" w14:textId="77777777" w:rsidR="00951EB6" w:rsidRDefault="00951EB6" w:rsidP="00951EB6">
      <w:pPr>
        <w:pStyle w:val="Terminal"/>
      </w:pPr>
      <w:r>
        <w:t>Escape character is '^]'.</w:t>
      </w:r>
    </w:p>
    <w:p w14:paraId="79906C33" w14:textId="77777777" w:rsidR="00951EB6" w:rsidRPr="00951EB6" w:rsidRDefault="00951EB6" w:rsidP="00951EB6">
      <w:pPr>
        <w:pStyle w:val="Terminal"/>
        <w:rPr>
          <w:highlight w:val="lightGray"/>
        </w:rPr>
      </w:pPr>
      <w:r w:rsidRPr="00951EB6">
        <w:rPr>
          <w:highlight w:val="lightGray"/>
        </w:rPr>
        <w:t>HEAD / HTTP/1.1</w:t>
      </w:r>
    </w:p>
    <w:p w14:paraId="3493D3B1" w14:textId="77777777" w:rsidR="00951EB6" w:rsidRDefault="00951EB6" w:rsidP="00951EB6">
      <w:pPr>
        <w:pStyle w:val="Terminal"/>
      </w:pPr>
      <w:r w:rsidRPr="00951EB6">
        <w:rPr>
          <w:highlight w:val="lightGray"/>
        </w:rPr>
        <w:t>host:www.weer.nl</w:t>
      </w:r>
    </w:p>
    <w:p w14:paraId="262D0E2F" w14:textId="77777777" w:rsidR="00951EB6" w:rsidRDefault="00951EB6" w:rsidP="00951EB6">
      <w:pPr>
        <w:pStyle w:val="Terminal"/>
      </w:pPr>
    </w:p>
    <w:p w14:paraId="2985F598" w14:textId="77777777" w:rsidR="00951EB6" w:rsidRDefault="00951EB6" w:rsidP="00951EB6">
      <w:pPr>
        <w:pStyle w:val="Terminal"/>
      </w:pPr>
      <w:r>
        <w:t>HTTP/1.1 200 OK</w:t>
      </w:r>
    </w:p>
    <w:p w14:paraId="132B9DDD" w14:textId="77777777" w:rsidR="00951EB6" w:rsidRDefault="00951EB6" w:rsidP="00951EB6">
      <w:pPr>
        <w:pStyle w:val="Terminal"/>
      </w:pPr>
      <w:r>
        <w:t>Age: 260</w:t>
      </w:r>
    </w:p>
    <w:p w14:paraId="0B53F25E" w14:textId="77777777" w:rsidR="00951EB6" w:rsidRDefault="00951EB6" w:rsidP="00951EB6">
      <w:pPr>
        <w:pStyle w:val="Terminal"/>
      </w:pPr>
      <w:r>
        <w:t>Cache-Control: max-age=600</w:t>
      </w:r>
    </w:p>
    <w:p w14:paraId="2E85B3C7" w14:textId="77777777" w:rsidR="00951EB6" w:rsidRDefault="00951EB6" w:rsidP="00951EB6">
      <w:pPr>
        <w:pStyle w:val="Terminal"/>
      </w:pPr>
      <w:r>
        <w:t>Content-Type: text/html; charset=utf-8</w:t>
      </w:r>
    </w:p>
    <w:p w14:paraId="5A4E9289" w14:textId="77777777" w:rsidR="00951EB6" w:rsidRDefault="00951EB6" w:rsidP="00951EB6">
      <w:pPr>
        <w:pStyle w:val="Terminal"/>
      </w:pPr>
      <w:r>
        <w:t>Date: Fri, 16 Nov 2018 13:55:38 GMT</w:t>
      </w:r>
    </w:p>
    <w:p w14:paraId="13588949" w14:textId="77777777" w:rsidR="00951EB6" w:rsidRDefault="00951EB6" w:rsidP="00951EB6">
      <w:pPr>
        <w:pStyle w:val="Terminal"/>
      </w:pPr>
      <w:r>
        <w:t>Server: nginx/1.12.0</w:t>
      </w:r>
    </w:p>
    <w:p w14:paraId="46975E21" w14:textId="77777777" w:rsidR="00951EB6" w:rsidRDefault="00951EB6" w:rsidP="00951EB6">
      <w:pPr>
        <w:pStyle w:val="Terminal"/>
      </w:pPr>
      <w:r>
        <w:t>Vary: Accept-Encoding</w:t>
      </w:r>
    </w:p>
    <w:p w14:paraId="38030310" w14:textId="77777777" w:rsidR="00951EB6" w:rsidRDefault="00951EB6" w:rsidP="00951EB6">
      <w:pPr>
        <w:pStyle w:val="Terminal"/>
      </w:pPr>
      <w:r>
        <w:t>Via: 1.1 varnish-v4</w:t>
      </w:r>
    </w:p>
    <w:p w14:paraId="669945F1" w14:textId="77777777" w:rsidR="00951EB6" w:rsidRDefault="00951EB6" w:rsidP="00951EB6">
      <w:pPr>
        <w:pStyle w:val="Terminal"/>
      </w:pPr>
      <w:r>
        <w:t>X-Cache: HIT</w:t>
      </w:r>
    </w:p>
    <w:p w14:paraId="211D132F" w14:textId="77777777" w:rsidR="00951EB6" w:rsidRDefault="00951EB6" w:rsidP="00951EB6">
      <w:pPr>
        <w:pStyle w:val="Terminal"/>
      </w:pPr>
      <w:r>
        <w:t>X-Powered-By: PHP/5.5.26</w:t>
      </w:r>
    </w:p>
    <w:p w14:paraId="7375A360" w14:textId="77777777" w:rsidR="00951EB6" w:rsidRDefault="00951EB6" w:rsidP="00951EB6">
      <w:pPr>
        <w:pStyle w:val="Terminal"/>
      </w:pPr>
      <w:r>
        <w:t>X-Varnish: 997703983 998247972</w:t>
      </w:r>
    </w:p>
    <w:p w14:paraId="030987A6" w14:textId="77777777" w:rsidR="00951EB6" w:rsidRDefault="00951EB6" w:rsidP="00951EB6">
      <w:pPr>
        <w:pStyle w:val="Terminal"/>
      </w:pPr>
      <w:r>
        <w:t>Connection: keep-alive</w:t>
      </w:r>
    </w:p>
    <w:p w14:paraId="1FA5A2D4" w14:textId="77777777" w:rsidR="00951EB6" w:rsidRDefault="00951EB6" w:rsidP="00951EB6">
      <w:pPr>
        <w:pStyle w:val="Terminal"/>
      </w:pPr>
    </w:p>
    <w:p w14:paraId="30646959" w14:textId="77777777" w:rsidR="00951EB6" w:rsidRDefault="00951EB6" w:rsidP="00951EB6">
      <w:pPr>
        <w:pStyle w:val="Terminal"/>
      </w:pPr>
    </w:p>
    <w:p w14:paraId="172A4D02" w14:textId="77777777" w:rsidR="00951EB6" w:rsidRPr="00951EB6" w:rsidRDefault="00951EB6" w:rsidP="00951EB6">
      <w:pPr>
        <w:pStyle w:val="Terminal"/>
        <w:rPr>
          <w:highlight w:val="lightGray"/>
        </w:rPr>
      </w:pPr>
      <w:r w:rsidRPr="00951EB6">
        <w:rPr>
          <w:highlight w:val="lightGray"/>
        </w:rPr>
        <w:t>GET / HTTP/1.1</w:t>
      </w:r>
    </w:p>
    <w:p w14:paraId="4CD8F8C1" w14:textId="77777777" w:rsidR="00951EB6" w:rsidRPr="00951EB6" w:rsidRDefault="00951EB6" w:rsidP="00951EB6">
      <w:pPr>
        <w:pStyle w:val="Terminal"/>
      </w:pPr>
      <w:r w:rsidRPr="00951EB6">
        <w:rPr>
          <w:highlight w:val="lightGray"/>
        </w:rPr>
        <w:t>host:www.weer.nl</w:t>
      </w:r>
    </w:p>
    <w:p w14:paraId="3ACBD257" w14:textId="77777777" w:rsidR="00951EB6" w:rsidRPr="00951EB6" w:rsidRDefault="00951EB6" w:rsidP="00951EB6">
      <w:pPr>
        <w:pStyle w:val="Terminal"/>
      </w:pPr>
    </w:p>
    <w:p w14:paraId="38511F5C" w14:textId="77777777" w:rsidR="00951EB6" w:rsidRPr="00951EB6" w:rsidRDefault="00951EB6" w:rsidP="00951EB6">
      <w:pPr>
        <w:pStyle w:val="Terminal"/>
      </w:pPr>
      <w:r w:rsidRPr="00951EB6">
        <w:t>HTTP/1.1 200 OK</w:t>
      </w:r>
    </w:p>
    <w:p w14:paraId="1B2CD867" w14:textId="77777777" w:rsidR="00951EB6" w:rsidRDefault="00951EB6" w:rsidP="00951EB6">
      <w:pPr>
        <w:pStyle w:val="Terminal"/>
      </w:pPr>
      <w:r>
        <w:t>Accept-Ranges: bytes</w:t>
      </w:r>
    </w:p>
    <w:p w14:paraId="2276A1F0" w14:textId="77777777" w:rsidR="00951EB6" w:rsidRDefault="00951EB6" w:rsidP="00951EB6">
      <w:pPr>
        <w:pStyle w:val="Terminal"/>
      </w:pPr>
      <w:r>
        <w:t>Age: 296</w:t>
      </w:r>
    </w:p>
    <w:p w14:paraId="3C2F48B5" w14:textId="77777777" w:rsidR="00951EB6" w:rsidRDefault="00951EB6" w:rsidP="00951EB6">
      <w:pPr>
        <w:pStyle w:val="Terminal"/>
      </w:pPr>
      <w:r>
        <w:t>Cache-Control: max-age=600</w:t>
      </w:r>
    </w:p>
    <w:p w14:paraId="7D051D65" w14:textId="77777777" w:rsidR="00951EB6" w:rsidRDefault="00951EB6" w:rsidP="00951EB6">
      <w:pPr>
        <w:pStyle w:val="Terminal"/>
      </w:pPr>
      <w:r>
        <w:t>Content-Type: text/html; charset=utf-8</w:t>
      </w:r>
    </w:p>
    <w:p w14:paraId="48459D22" w14:textId="77777777" w:rsidR="00951EB6" w:rsidRDefault="00951EB6" w:rsidP="00951EB6">
      <w:pPr>
        <w:pStyle w:val="Terminal"/>
      </w:pPr>
      <w:r>
        <w:t>Date: Fri, 16 Nov 2018 13:55:38 GMT</w:t>
      </w:r>
    </w:p>
    <w:p w14:paraId="31A9FB7E" w14:textId="77777777" w:rsidR="00951EB6" w:rsidRDefault="00951EB6" w:rsidP="00951EB6">
      <w:pPr>
        <w:pStyle w:val="Terminal"/>
      </w:pPr>
      <w:r>
        <w:t>Server: nginx/1.12.0</w:t>
      </w:r>
    </w:p>
    <w:p w14:paraId="6121D7F4" w14:textId="77777777" w:rsidR="00951EB6" w:rsidRDefault="00951EB6" w:rsidP="00951EB6">
      <w:pPr>
        <w:pStyle w:val="Terminal"/>
      </w:pPr>
      <w:r>
        <w:t>Vary: Accept-Encoding</w:t>
      </w:r>
    </w:p>
    <w:p w14:paraId="6A669AE8" w14:textId="77777777" w:rsidR="00951EB6" w:rsidRDefault="00951EB6" w:rsidP="00951EB6">
      <w:pPr>
        <w:pStyle w:val="Terminal"/>
      </w:pPr>
      <w:r>
        <w:t>Via: 1.1 varnish-v4</w:t>
      </w:r>
    </w:p>
    <w:p w14:paraId="7D51AC5D" w14:textId="77777777" w:rsidR="00951EB6" w:rsidRDefault="00951EB6" w:rsidP="00951EB6">
      <w:pPr>
        <w:pStyle w:val="Terminal"/>
      </w:pPr>
      <w:r>
        <w:lastRenderedPageBreak/>
        <w:t>X-Cache: HIT</w:t>
      </w:r>
    </w:p>
    <w:p w14:paraId="414E762E" w14:textId="77777777" w:rsidR="00951EB6" w:rsidRDefault="00951EB6" w:rsidP="00951EB6">
      <w:pPr>
        <w:pStyle w:val="Terminal"/>
      </w:pPr>
      <w:r>
        <w:t>X-Powered-By: PHP/5.5.26</w:t>
      </w:r>
    </w:p>
    <w:p w14:paraId="7A188911" w14:textId="77777777" w:rsidR="00951EB6" w:rsidRDefault="00951EB6" w:rsidP="00951EB6">
      <w:pPr>
        <w:pStyle w:val="Terminal"/>
      </w:pPr>
      <w:r>
        <w:t>X-Varnish: 997922388 998247972</w:t>
      </w:r>
    </w:p>
    <w:p w14:paraId="1A4F4086" w14:textId="77777777" w:rsidR="00951EB6" w:rsidRDefault="00951EB6" w:rsidP="00951EB6">
      <w:pPr>
        <w:pStyle w:val="Terminal"/>
      </w:pPr>
      <w:r>
        <w:t>transfer-encoding: chunked</w:t>
      </w:r>
    </w:p>
    <w:p w14:paraId="6D6B0528" w14:textId="77777777" w:rsidR="00951EB6" w:rsidRDefault="00951EB6" w:rsidP="00951EB6">
      <w:pPr>
        <w:pStyle w:val="Terminal"/>
      </w:pPr>
      <w:r>
        <w:t>Connection: keep-alive</w:t>
      </w:r>
    </w:p>
    <w:p w14:paraId="3DB1BD60" w14:textId="77777777" w:rsidR="00951EB6" w:rsidRDefault="00951EB6" w:rsidP="00951EB6">
      <w:pPr>
        <w:pStyle w:val="Terminal"/>
      </w:pPr>
    </w:p>
    <w:p w14:paraId="66BAF0CD" w14:textId="77777777" w:rsidR="00951EB6" w:rsidRPr="00951EB6" w:rsidRDefault="00951EB6" w:rsidP="00951EB6">
      <w:pPr>
        <w:pStyle w:val="Terminal"/>
      </w:pPr>
      <w:r w:rsidRPr="00951EB6">
        <w:t>3186</w:t>
      </w:r>
    </w:p>
    <w:p w14:paraId="2CB4DC03" w14:textId="77777777" w:rsidR="00951EB6" w:rsidRPr="00951EB6" w:rsidRDefault="00951EB6" w:rsidP="00951EB6">
      <w:pPr>
        <w:pStyle w:val="Terminal"/>
      </w:pPr>
      <w:r w:rsidRPr="00951EB6">
        <w:t>&lt;!DOCTYPE html&gt;</w:t>
      </w:r>
    </w:p>
    <w:p w14:paraId="31693C60" w14:textId="77777777" w:rsidR="00951EB6" w:rsidRPr="00951EB6" w:rsidRDefault="00951EB6" w:rsidP="00951EB6">
      <w:pPr>
        <w:pStyle w:val="Terminal"/>
      </w:pPr>
      <w:r w:rsidRPr="00951EB6">
        <w:t>&lt;html lang="nl"&gt;</w:t>
      </w:r>
    </w:p>
    <w:p w14:paraId="2D3E0E2F" w14:textId="77777777" w:rsidR="00951EB6" w:rsidRDefault="00951EB6" w:rsidP="00951EB6">
      <w:pPr>
        <w:pStyle w:val="Terminal"/>
      </w:pPr>
      <w:r>
        <w:t>&lt;head&gt;</w:t>
      </w:r>
    </w:p>
    <w:p w14:paraId="40B2FCB6" w14:textId="77777777" w:rsidR="00951EB6" w:rsidRDefault="00951EB6" w:rsidP="00951EB6">
      <w:pPr>
        <w:pStyle w:val="Terminal"/>
      </w:pPr>
      <w:r>
        <w:t>...</w:t>
      </w:r>
    </w:p>
    <w:p w14:paraId="2D95B194" w14:textId="77777777" w:rsidR="00951EB6" w:rsidRDefault="00951EB6" w:rsidP="00951EB6">
      <w:pPr>
        <w:pStyle w:val="Terminal"/>
      </w:pPr>
    </w:p>
    <w:p w14:paraId="62CA3DF9" w14:textId="77777777" w:rsidR="00951EB6" w:rsidRDefault="00951EB6" w:rsidP="00951EB6">
      <w:pPr>
        <w:pStyle w:val="Terminal"/>
      </w:pPr>
    </w:p>
    <w:p w14:paraId="03B8770A" w14:textId="77777777" w:rsidR="00951EB6" w:rsidRPr="00951EB6" w:rsidRDefault="00951EB6" w:rsidP="00951EB6">
      <w:pPr>
        <w:pStyle w:val="Terminal"/>
        <w:rPr>
          <w:highlight w:val="lightGray"/>
          <w:lang w:val="en-GB"/>
        </w:rPr>
      </w:pPr>
      <w:r w:rsidRPr="00951EB6">
        <w:rPr>
          <w:highlight w:val="lightGray"/>
          <w:lang w:val="en-GB"/>
        </w:rPr>
        <w:t>GET /radar/ HTTP/1.1</w:t>
      </w:r>
    </w:p>
    <w:p w14:paraId="56BB7E97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highlight w:val="lightGray"/>
          <w:lang w:val="en-GB"/>
        </w:rPr>
        <w:t>host:www.weer.nl</w:t>
      </w:r>
    </w:p>
    <w:p w14:paraId="71F45D64" w14:textId="77777777" w:rsidR="00951EB6" w:rsidRPr="00951EB6" w:rsidRDefault="00951EB6" w:rsidP="00951EB6">
      <w:pPr>
        <w:pStyle w:val="Terminal"/>
        <w:rPr>
          <w:lang w:val="en-GB"/>
        </w:rPr>
      </w:pPr>
    </w:p>
    <w:p w14:paraId="46AFACCE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HTTP/1.1 200 OK</w:t>
      </w:r>
    </w:p>
    <w:p w14:paraId="5C852ED4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Accept-Ranges: bytes</w:t>
      </w:r>
    </w:p>
    <w:p w14:paraId="7C626C9B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Age: 0</w:t>
      </w:r>
    </w:p>
    <w:p w14:paraId="66ED5E3B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Cache-Control: max-age=600</w:t>
      </w:r>
    </w:p>
    <w:p w14:paraId="3B44FB3D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Content-Type: text/html; charset=utf-8</w:t>
      </w:r>
    </w:p>
    <w:p w14:paraId="60672C06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Date: Fri, 16 Nov 2018 14:03:44 GMT</w:t>
      </w:r>
    </w:p>
    <w:p w14:paraId="7110CC5A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 xml:space="preserve">Server: </w:t>
      </w:r>
      <w:proofErr w:type="spellStart"/>
      <w:r w:rsidRPr="00951EB6">
        <w:rPr>
          <w:lang w:val="en-GB"/>
        </w:rPr>
        <w:t>nginx</w:t>
      </w:r>
      <w:proofErr w:type="spellEnd"/>
      <w:r w:rsidRPr="00951EB6">
        <w:rPr>
          <w:lang w:val="en-GB"/>
        </w:rPr>
        <w:t>/1.12.0</w:t>
      </w:r>
    </w:p>
    <w:p w14:paraId="2C7C814C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Vary: Accept-Encoding</w:t>
      </w:r>
    </w:p>
    <w:p w14:paraId="3F7909F7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Via: 1.1 varnish-v4</w:t>
      </w:r>
    </w:p>
    <w:p w14:paraId="21801BE7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X-Cache: MISS</w:t>
      </w:r>
    </w:p>
    <w:p w14:paraId="4ABB3838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X-Powered-By: PHP/5.5.26</w:t>
      </w:r>
    </w:p>
    <w:p w14:paraId="0B68AB3E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X-Varnish: 966024039 966024040</w:t>
      </w:r>
    </w:p>
    <w:p w14:paraId="497E1668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transfer-encoding: chunked</w:t>
      </w:r>
    </w:p>
    <w:p w14:paraId="052E660E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Connection: keep-alive</w:t>
      </w:r>
    </w:p>
    <w:p w14:paraId="600DEB7E" w14:textId="77777777" w:rsidR="00951EB6" w:rsidRPr="00951EB6" w:rsidRDefault="00951EB6" w:rsidP="00951EB6">
      <w:pPr>
        <w:pStyle w:val="Terminal"/>
        <w:rPr>
          <w:lang w:val="en-GB"/>
        </w:rPr>
      </w:pPr>
    </w:p>
    <w:p w14:paraId="11103AC3" w14:textId="77777777" w:rsidR="00951EB6" w:rsidRDefault="00951EB6" w:rsidP="00951EB6">
      <w:pPr>
        <w:pStyle w:val="Terminal"/>
      </w:pPr>
      <w:r>
        <w:t>f97</w:t>
      </w:r>
    </w:p>
    <w:p w14:paraId="36AAF33A" w14:textId="77777777" w:rsidR="00951EB6" w:rsidRDefault="00951EB6" w:rsidP="00951EB6">
      <w:pPr>
        <w:pStyle w:val="Terminal"/>
      </w:pPr>
      <w:r>
        <w:t>&lt;!DOCTYPE html&gt;</w:t>
      </w:r>
    </w:p>
    <w:p w14:paraId="5741CE3D" w14:textId="77777777" w:rsidR="00951EB6" w:rsidRDefault="00951EB6" w:rsidP="00951EB6">
      <w:pPr>
        <w:pStyle w:val="Terminal"/>
      </w:pPr>
      <w:r>
        <w:t>&lt;html lang="nl"&gt;</w:t>
      </w:r>
    </w:p>
    <w:p w14:paraId="1291CFA8" w14:textId="77777777" w:rsidR="00951EB6" w:rsidRDefault="00951EB6" w:rsidP="00951EB6">
      <w:pPr>
        <w:pStyle w:val="Terminal"/>
      </w:pPr>
      <w:r>
        <w:t>&lt;head&gt;</w:t>
      </w:r>
    </w:p>
    <w:p w14:paraId="7ED81D2B" w14:textId="77777777" w:rsidR="00951EB6" w:rsidRDefault="00951EB6" w:rsidP="00951EB6">
      <w:pPr>
        <w:pStyle w:val="Terminal"/>
      </w:pPr>
      <w:r>
        <w:t>...</w:t>
      </w:r>
    </w:p>
    <w:p w14:paraId="43E40337" w14:textId="77777777" w:rsidR="00951EB6" w:rsidRPr="00951EB6" w:rsidRDefault="00951EB6" w:rsidP="00951EB6">
      <w:pPr>
        <w:pStyle w:val="Heading1"/>
        <w:rPr>
          <w:lang w:val="en-GB"/>
        </w:rPr>
      </w:pPr>
      <w:r w:rsidRPr="00951EB6">
        <w:rPr>
          <w:lang w:val="en-GB"/>
        </w:rPr>
        <w:t>1.</w:t>
      </w:r>
      <w:r w:rsidRPr="00951EB6">
        <w:rPr>
          <w:lang w:val="en-GB"/>
        </w:rPr>
        <w:t>2</w:t>
      </w:r>
    </w:p>
    <w:p w14:paraId="1D5C33EB" w14:textId="77777777" w:rsidR="00951EB6" w:rsidRDefault="00951EB6" w:rsidP="00951EB6">
      <w:r>
        <w:t>The content of the html-code that is received in the final request to the server corresponds with the site with the exception of the elements that require a live connection with the server (e.g. the actual map with weather information is replaced with a placeholder image).</w:t>
      </w:r>
    </w:p>
    <w:p w14:paraId="7540772A" w14:textId="77777777" w:rsidR="005648B0" w:rsidRPr="00951EB6" w:rsidRDefault="005648B0" w:rsidP="005648B0">
      <w:pPr>
        <w:pStyle w:val="Heading1"/>
        <w:rPr>
          <w:lang w:val="en-GB"/>
        </w:rPr>
      </w:pPr>
      <w:r w:rsidRPr="00951EB6">
        <w:rPr>
          <w:lang w:val="en-GB"/>
        </w:rPr>
        <w:t>1.</w:t>
      </w:r>
      <w:r>
        <w:rPr>
          <w:lang w:val="en-GB"/>
        </w:rPr>
        <w:t>3</w:t>
      </w:r>
    </w:p>
    <w:p w14:paraId="45287A52" w14:textId="77777777" w:rsidR="005648B0" w:rsidRDefault="005648B0" w:rsidP="00951EB6">
      <w:r>
        <w:t xml:space="preserve">The </w:t>
      </w:r>
      <w:proofErr w:type="spellStart"/>
      <w:r>
        <w:t>X_Cache</w:t>
      </w:r>
      <w:proofErr w:type="spellEnd"/>
      <w:r>
        <w:t xml:space="preserve"> tag is used by the server to indicate if the content was coming from a cache server (“HIT”) or not (“MISS”). Since “MISS” is reported the information is coming directly from the main server.</w:t>
      </w:r>
    </w:p>
    <w:p w14:paraId="3CE98391" w14:textId="77777777" w:rsidR="005648B0" w:rsidRPr="00951EB6" w:rsidRDefault="005648B0" w:rsidP="005648B0">
      <w:pPr>
        <w:pStyle w:val="Heading1"/>
        <w:rPr>
          <w:lang w:val="en-GB"/>
        </w:rPr>
      </w:pPr>
      <w:r w:rsidRPr="00951EB6">
        <w:rPr>
          <w:lang w:val="en-GB"/>
        </w:rPr>
        <w:t>1.</w:t>
      </w:r>
      <w:r>
        <w:rPr>
          <w:lang w:val="en-GB"/>
        </w:rPr>
        <w:t>4</w:t>
      </w:r>
    </w:p>
    <w:p w14:paraId="65691B1B" w14:textId="77777777" w:rsidR="005648B0" w:rsidRDefault="005648B0" w:rsidP="005648B0">
      <w:r>
        <w:t>The Cache-Control directive "max-age=600" specifies that the maximum amount of time the resource will be considered</w:t>
      </w:r>
      <w:r>
        <w:t xml:space="preserve"> </w:t>
      </w:r>
      <w:r>
        <w:t>fresh is 600 seconds. The 600 seconds count relative to the time of the request.</w:t>
      </w:r>
    </w:p>
    <w:p w14:paraId="0C41B4F3" w14:textId="77777777" w:rsidR="005648B0" w:rsidRPr="00951EB6" w:rsidRDefault="005648B0" w:rsidP="005648B0">
      <w:pPr>
        <w:pStyle w:val="Heading1"/>
        <w:rPr>
          <w:lang w:val="en-GB"/>
        </w:rPr>
      </w:pPr>
      <w:r>
        <w:rPr>
          <w:lang w:val="en-GB"/>
        </w:rPr>
        <w:t>2.1</w:t>
      </w:r>
    </w:p>
    <w:p w14:paraId="4FC79575" w14:textId="77777777" w:rsidR="005648B0" w:rsidRDefault="005648B0" w:rsidP="005648B0">
      <w:r>
        <w:t>Below is the terminal interaction with the server.</w:t>
      </w:r>
    </w:p>
    <w:p w14:paraId="36BD98C6" w14:textId="77777777" w:rsidR="005648B0" w:rsidRDefault="005648B0" w:rsidP="005648B0"/>
    <w:p w14:paraId="229AB3A8" w14:textId="77777777" w:rsidR="005648B0" w:rsidRPr="005648B0" w:rsidRDefault="005648B0" w:rsidP="005648B0">
      <w:pPr>
        <w:pStyle w:val="Terminal"/>
      </w:pPr>
      <w:r w:rsidRPr="005648B0">
        <w:rPr>
          <w:highlight w:val="lightGray"/>
        </w:rPr>
        <w:t>zbook@Tobro-ZBook:~$ telnet httpbin.org 80</w:t>
      </w:r>
    </w:p>
    <w:p w14:paraId="23EAF1B3" w14:textId="77777777" w:rsidR="005648B0" w:rsidRDefault="005648B0" w:rsidP="005648B0">
      <w:pPr>
        <w:pStyle w:val="Terminal"/>
      </w:pPr>
      <w:r>
        <w:t>Trying 52.45.111.123...</w:t>
      </w:r>
    </w:p>
    <w:p w14:paraId="07472650" w14:textId="77777777" w:rsidR="005648B0" w:rsidRDefault="005648B0" w:rsidP="005648B0">
      <w:pPr>
        <w:pStyle w:val="Terminal"/>
      </w:pPr>
      <w:r>
        <w:t>Connected to httpbin.org.</w:t>
      </w:r>
    </w:p>
    <w:p w14:paraId="4F958D13" w14:textId="77777777" w:rsidR="005648B0" w:rsidRDefault="005648B0" w:rsidP="005648B0">
      <w:pPr>
        <w:pStyle w:val="Terminal"/>
      </w:pPr>
      <w:r>
        <w:t>Escape character is '^]'.</w:t>
      </w:r>
    </w:p>
    <w:p w14:paraId="3751ECB7" w14:textId="77777777" w:rsidR="005648B0" w:rsidRPr="005648B0" w:rsidRDefault="005648B0" w:rsidP="005648B0">
      <w:pPr>
        <w:pStyle w:val="Terminal"/>
        <w:rPr>
          <w:highlight w:val="lightGray"/>
        </w:rPr>
      </w:pPr>
      <w:r w:rsidRPr="005648B0">
        <w:rPr>
          <w:highlight w:val="lightGray"/>
        </w:rPr>
        <w:t>PUT /put HTTP/1.1</w:t>
      </w:r>
    </w:p>
    <w:p w14:paraId="5CF30803" w14:textId="77777777" w:rsidR="005648B0" w:rsidRPr="005648B0" w:rsidRDefault="005648B0" w:rsidP="005648B0">
      <w:pPr>
        <w:pStyle w:val="Terminal"/>
        <w:rPr>
          <w:highlight w:val="lightGray"/>
        </w:rPr>
      </w:pPr>
      <w:r w:rsidRPr="005648B0">
        <w:rPr>
          <w:highlight w:val="lightGray"/>
        </w:rPr>
        <w:t>host:httpbin.org</w:t>
      </w:r>
    </w:p>
    <w:p w14:paraId="72874BA1" w14:textId="77777777" w:rsidR="005648B0" w:rsidRPr="005648B0" w:rsidRDefault="005648B0" w:rsidP="005648B0">
      <w:pPr>
        <w:pStyle w:val="Terminal"/>
        <w:rPr>
          <w:highlight w:val="lightGray"/>
        </w:rPr>
      </w:pPr>
      <w:r w:rsidRPr="005648B0">
        <w:rPr>
          <w:highlight w:val="lightGray"/>
        </w:rPr>
        <w:t>Content-type:text/plain</w:t>
      </w:r>
    </w:p>
    <w:p w14:paraId="4B6D58F2" w14:textId="77777777" w:rsidR="005648B0" w:rsidRPr="005648B0" w:rsidRDefault="005648B0" w:rsidP="005648B0">
      <w:pPr>
        <w:pStyle w:val="Terminal"/>
        <w:rPr>
          <w:highlight w:val="lightGray"/>
        </w:rPr>
      </w:pPr>
      <w:r w:rsidRPr="005648B0">
        <w:rPr>
          <w:highlight w:val="lightGray"/>
        </w:rPr>
        <w:t>Content-length:12</w:t>
      </w:r>
    </w:p>
    <w:p w14:paraId="3CFA26B0" w14:textId="77777777" w:rsidR="005648B0" w:rsidRPr="005648B0" w:rsidRDefault="005648B0" w:rsidP="005648B0">
      <w:pPr>
        <w:pStyle w:val="Terminal"/>
        <w:rPr>
          <w:highlight w:val="lightGray"/>
        </w:rPr>
      </w:pPr>
    </w:p>
    <w:p w14:paraId="63AB018E" w14:textId="77777777" w:rsidR="005648B0" w:rsidRDefault="005648B0" w:rsidP="005648B0">
      <w:pPr>
        <w:pStyle w:val="Terminal"/>
      </w:pPr>
      <w:r w:rsidRPr="005648B0">
        <w:rPr>
          <w:highlight w:val="lightGray"/>
        </w:rPr>
        <w:t>Hello World!</w:t>
      </w:r>
    </w:p>
    <w:p w14:paraId="326799B3" w14:textId="77777777" w:rsidR="005648B0" w:rsidRDefault="005648B0" w:rsidP="005648B0">
      <w:pPr>
        <w:pStyle w:val="Terminal"/>
      </w:pPr>
      <w:r>
        <w:t>HTTP/1.1 200 OK</w:t>
      </w:r>
    </w:p>
    <w:p w14:paraId="4B803E32" w14:textId="77777777" w:rsidR="005648B0" w:rsidRDefault="005648B0" w:rsidP="005648B0">
      <w:pPr>
        <w:pStyle w:val="Terminal"/>
      </w:pPr>
      <w:r>
        <w:t>Connection: keep-alive</w:t>
      </w:r>
    </w:p>
    <w:p w14:paraId="11DED9A9" w14:textId="77777777" w:rsidR="005648B0" w:rsidRDefault="005648B0" w:rsidP="005648B0">
      <w:pPr>
        <w:pStyle w:val="Terminal"/>
      </w:pPr>
      <w:r>
        <w:t>Server: gunicorn/19.9.0</w:t>
      </w:r>
    </w:p>
    <w:p w14:paraId="2D50E58A" w14:textId="77777777" w:rsidR="005648B0" w:rsidRDefault="005648B0" w:rsidP="005648B0">
      <w:pPr>
        <w:pStyle w:val="Terminal"/>
      </w:pPr>
      <w:r>
        <w:t>Date: Fri, 16 Nov 2018 14:19:34 GMT</w:t>
      </w:r>
    </w:p>
    <w:p w14:paraId="13829B01" w14:textId="77777777" w:rsidR="005648B0" w:rsidRDefault="005648B0" w:rsidP="005648B0">
      <w:pPr>
        <w:pStyle w:val="Terminal"/>
      </w:pPr>
      <w:r>
        <w:t>Content-Type: application/json</w:t>
      </w:r>
    </w:p>
    <w:p w14:paraId="14812DDD" w14:textId="77777777" w:rsidR="005648B0" w:rsidRDefault="005648B0" w:rsidP="005648B0">
      <w:pPr>
        <w:pStyle w:val="Terminal"/>
      </w:pPr>
      <w:r>
        <w:t>Content-Length: 296</w:t>
      </w:r>
    </w:p>
    <w:p w14:paraId="3AC9291D" w14:textId="77777777" w:rsidR="005648B0" w:rsidRDefault="005648B0" w:rsidP="005648B0">
      <w:pPr>
        <w:pStyle w:val="Terminal"/>
      </w:pPr>
      <w:r>
        <w:t>Access-Control-Allow-Origin: *</w:t>
      </w:r>
    </w:p>
    <w:p w14:paraId="523B0F5B" w14:textId="77777777" w:rsidR="005648B0" w:rsidRDefault="005648B0" w:rsidP="005648B0">
      <w:pPr>
        <w:pStyle w:val="Terminal"/>
      </w:pPr>
      <w:r>
        <w:t>Access-Control-Allow-Credentials: true</w:t>
      </w:r>
    </w:p>
    <w:p w14:paraId="3EC8FD63" w14:textId="77777777" w:rsidR="005648B0" w:rsidRDefault="005648B0" w:rsidP="005648B0">
      <w:pPr>
        <w:pStyle w:val="Terminal"/>
      </w:pPr>
      <w:r>
        <w:t>Via: 1.1 vegur</w:t>
      </w:r>
    </w:p>
    <w:p w14:paraId="3FAD84F3" w14:textId="77777777" w:rsidR="005648B0" w:rsidRDefault="005648B0" w:rsidP="005648B0">
      <w:pPr>
        <w:pStyle w:val="Terminal"/>
      </w:pPr>
    </w:p>
    <w:p w14:paraId="7ED22AC7" w14:textId="77777777" w:rsidR="005648B0" w:rsidRDefault="005648B0" w:rsidP="005648B0">
      <w:pPr>
        <w:pStyle w:val="Terminal"/>
      </w:pPr>
      <w:r>
        <w:t>{</w:t>
      </w:r>
    </w:p>
    <w:p w14:paraId="5FBFFF97" w14:textId="77777777" w:rsidR="005648B0" w:rsidRDefault="005648B0" w:rsidP="005648B0">
      <w:pPr>
        <w:pStyle w:val="Terminal"/>
      </w:pPr>
      <w:r>
        <w:t xml:space="preserve">  "args": {},</w:t>
      </w:r>
    </w:p>
    <w:p w14:paraId="63BD21E3" w14:textId="77777777" w:rsidR="005648B0" w:rsidRDefault="005648B0" w:rsidP="005648B0">
      <w:pPr>
        <w:pStyle w:val="Terminal"/>
      </w:pPr>
      <w:r>
        <w:t xml:space="preserve">  "data": "Hello World!",</w:t>
      </w:r>
    </w:p>
    <w:p w14:paraId="69CA0017" w14:textId="77777777" w:rsidR="005648B0" w:rsidRDefault="005648B0" w:rsidP="005648B0">
      <w:pPr>
        <w:pStyle w:val="Terminal"/>
      </w:pPr>
      <w:r>
        <w:t xml:space="preserve">  "files": {},</w:t>
      </w:r>
    </w:p>
    <w:p w14:paraId="05727183" w14:textId="77777777" w:rsidR="005648B0" w:rsidRDefault="005648B0" w:rsidP="005648B0">
      <w:pPr>
        <w:pStyle w:val="Terminal"/>
      </w:pPr>
      <w:r>
        <w:t xml:space="preserve">  "form": {},</w:t>
      </w:r>
    </w:p>
    <w:p w14:paraId="12796B6F" w14:textId="77777777" w:rsidR="005648B0" w:rsidRDefault="005648B0" w:rsidP="005648B0">
      <w:pPr>
        <w:pStyle w:val="Terminal"/>
      </w:pPr>
      <w:r>
        <w:t xml:space="preserve">  "headers": {</w:t>
      </w:r>
    </w:p>
    <w:p w14:paraId="571B47AE" w14:textId="77777777" w:rsidR="005648B0" w:rsidRDefault="005648B0" w:rsidP="005648B0">
      <w:pPr>
        <w:pStyle w:val="Terminal"/>
      </w:pPr>
      <w:r>
        <w:t xml:space="preserve">    "Connection": "close",</w:t>
      </w:r>
    </w:p>
    <w:p w14:paraId="4C99CD8E" w14:textId="77777777" w:rsidR="005648B0" w:rsidRDefault="005648B0" w:rsidP="005648B0">
      <w:pPr>
        <w:pStyle w:val="Terminal"/>
      </w:pPr>
      <w:r>
        <w:t xml:space="preserve">    "Content-Length": "12",</w:t>
      </w:r>
    </w:p>
    <w:p w14:paraId="436F9747" w14:textId="77777777" w:rsidR="005648B0" w:rsidRDefault="005648B0" w:rsidP="005648B0">
      <w:pPr>
        <w:pStyle w:val="Terminal"/>
      </w:pPr>
      <w:r>
        <w:t xml:space="preserve">    "Content-Type": "text/plain",</w:t>
      </w:r>
    </w:p>
    <w:p w14:paraId="2B0B5EB4" w14:textId="77777777" w:rsidR="005648B0" w:rsidRDefault="005648B0" w:rsidP="005648B0">
      <w:pPr>
        <w:pStyle w:val="Terminal"/>
      </w:pPr>
      <w:r>
        <w:t xml:space="preserve">    "Host": "httpbin.org"</w:t>
      </w:r>
    </w:p>
    <w:p w14:paraId="6E3CE60C" w14:textId="77777777" w:rsidR="005648B0" w:rsidRDefault="005648B0" w:rsidP="005648B0">
      <w:pPr>
        <w:pStyle w:val="Terminal"/>
      </w:pPr>
      <w:r>
        <w:t xml:space="preserve">  },</w:t>
      </w:r>
    </w:p>
    <w:p w14:paraId="31523F37" w14:textId="77777777" w:rsidR="005648B0" w:rsidRDefault="005648B0" w:rsidP="005648B0">
      <w:pPr>
        <w:pStyle w:val="Terminal"/>
      </w:pPr>
      <w:r>
        <w:t xml:space="preserve">  "json": null,</w:t>
      </w:r>
    </w:p>
    <w:p w14:paraId="3B4FE757" w14:textId="77777777" w:rsidR="005648B0" w:rsidRDefault="005648B0" w:rsidP="005648B0">
      <w:pPr>
        <w:pStyle w:val="Terminal"/>
      </w:pPr>
      <w:r>
        <w:t xml:space="preserve">  "origin": "83.85.38.153",</w:t>
      </w:r>
    </w:p>
    <w:p w14:paraId="036ABD97" w14:textId="77777777" w:rsidR="005648B0" w:rsidRDefault="005648B0" w:rsidP="005648B0">
      <w:pPr>
        <w:pStyle w:val="Terminal"/>
      </w:pPr>
      <w:r>
        <w:t xml:space="preserve">  "url": "http://httpbin.org/put"</w:t>
      </w:r>
    </w:p>
    <w:p w14:paraId="30F7FA2F" w14:textId="77777777" w:rsidR="005648B0" w:rsidRDefault="005648B0" w:rsidP="005648B0">
      <w:pPr>
        <w:pStyle w:val="Terminal"/>
      </w:pPr>
      <w:r>
        <w:t>}</w:t>
      </w:r>
    </w:p>
    <w:p w14:paraId="3445BCFC" w14:textId="77777777" w:rsidR="005648B0" w:rsidRDefault="005648B0" w:rsidP="005648B0">
      <w:pPr>
        <w:pStyle w:val="Terminal"/>
      </w:pPr>
    </w:p>
    <w:p w14:paraId="726FD634" w14:textId="77777777" w:rsidR="005648B0" w:rsidRDefault="005648B0" w:rsidP="005648B0">
      <w:r>
        <w:t xml:space="preserve">When specifying the wrong number of characters (13 instead of 12) the server pads the response with additional </w:t>
      </w:r>
      <w:r w:rsidRPr="005648B0">
        <w:rPr>
          <w:rFonts w:ascii="Courier New" w:hAnsi="Courier New" w:cs="Courier New"/>
        </w:rPr>
        <w:t>/r</w:t>
      </w:r>
      <w:r>
        <w:t xml:space="preserve"> characters, as can be seen from below:</w:t>
      </w:r>
    </w:p>
    <w:p w14:paraId="47796DBE" w14:textId="77777777" w:rsidR="005648B0" w:rsidRPr="005648B0" w:rsidRDefault="005648B0" w:rsidP="005648B0">
      <w:pPr>
        <w:pStyle w:val="Terminal"/>
        <w:rPr>
          <w:highlight w:val="lightGray"/>
        </w:rPr>
      </w:pPr>
      <w:r w:rsidRPr="005648B0">
        <w:rPr>
          <w:highlight w:val="lightGray"/>
        </w:rPr>
        <w:t>PUT /put HTTP/1.1</w:t>
      </w:r>
    </w:p>
    <w:p w14:paraId="1873FEBF" w14:textId="77777777" w:rsidR="005648B0" w:rsidRPr="005648B0" w:rsidRDefault="005648B0" w:rsidP="005648B0">
      <w:pPr>
        <w:pStyle w:val="Terminal"/>
        <w:rPr>
          <w:highlight w:val="lightGray"/>
        </w:rPr>
      </w:pPr>
      <w:r w:rsidRPr="005648B0">
        <w:rPr>
          <w:highlight w:val="lightGray"/>
        </w:rPr>
        <w:t>host:httpbin.org</w:t>
      </w:r>
    </w:p>
    <w:p w14:paraId="3500AE5E" w14:textId="77777777" w:rsidR="005648B0" w:rsidRPr="005648B0" w:rsidRDefault="005648B0" w:rsidP="005648B0">
      <w:pPr>
        <w:pStyle w:val="Terminal"/>
        <w:rPr>
          <w:highlight w:val="lightGray"/>
        </w:rPr>
      </w:pPr>
      <w:r w:rsidRPr="005648B0">
        <w:rPr>
          <w:highlight w:val="lightGray"/>
        </w:rPr>
        <w:t>Content-type:text/plain</w:t>
      </w:r>
    </w:p>
    <w:p w14:paraId="762E22D6" w14:textId="77777777" w:rsidR="005648B0" w:rsidRPr="005648B0" w:rsidRDefault="005648B0" w:rsidP="005648B0">
      <w:pPr>
        <w:pStyle w:val="Terminal"/>
        <w:rPr>
          <w:highlight w:val="lightGray"/>
        </w:rPr>
      </w:pPr>
      <w:r w:rsidRPr="005648B0">
        <w:rPr>
          <w:highlight w:val="lightGray"/>
        </w:rPr>
        <w:t>Content-length:13</w:t>
      </w:r>
    </w:p>
    <w:p w14:paraId="62FB7203" w14:textId="77777777" w:rsidR="005648B0" w:rsidRPr="005648B0" w:rsidRDefault="005648B0" w:rsidP="005648B0">
      <w:pPr>
        <w:pStyle w:val="Terminal"/>
        <w:rPr>
          <w:highlight w:val="lightGray"/>
        </w:rPr>
      </w:pPr>
    </w:p>
    <w:p w14:paraId="6351CA1C" w14:textId="77777777" w:rsidR="005648B0" w:rsidRDefault="005648B0" w:rsidP="005648B0">
      <w:pPr>
        <w:pStyle w:val="Terminal"/>
      </w:pPr>
      <w:r w:rsidRPr="005648B0">
        <w:rPr>
          <w:highlight w:val="lightGray"/>
        </w:rPr>
        <w:t>Hello World!</w:t>
      </w:r>
    </w:p>
    <w:p w14:paraId="53C37906" w14:textId="77777777" w:rsidR="005648B0" w:rsidRDefault="005648B0" w:rsidP="005648B0">
      <w:pPr>
        <w:pStyle w:val="Terminal"/>
      </w:pPr>
      <w:r>
        <w:t>HTTP/1.1 200 OK</w:t>
      </w:r>
    </w:p>
    <w:p w14:paraId="0D06C7C1" w14:textId="77777777" w:rsidR="005648B0" w:rsidRDefault="005648B0" w:rsidP="005648B0">
      <w:pPr>
        <w:pStyle w:val="Terminal"/>
      </w:pPr>
      <w:r>
        <w:t>Connection: keep-alive</w:t>
      </w:r>
    </w:p>
    <w:p w14:paraId="5829F228" w14:textId="77777777" w:rsidR="005648B0" w:rsidRDefault="005648B0" w:rsidP="005648B0">
      <w:pPr>
        <w:pStyle w:val="Terminal"/>
      </w:pPr>
      <w:r>
        <w:t>Server: gunicorn/19.9.0</w:t>
      </w:r>
    </w:p>
    <w:p w14:paraId="5C3BC777" w14:textId="77777777" w:rsidR="005648B0" w:rsidRDefault="005648B0" w:rsidP="005648B0">
      <w:pPr>
        <w:pStyle w:val="Terminal"/>
      </w:pPr>
      <w:r>
        <w:t>Date: Fri, 16 Nov 2018 14:22:36 GMT</w:t>
      </w:r>
    </w:p>
    <w:p w14:paraId="7C5FFF63" w14:textId="77777777" w:rsidR="005648B0" w:rsidRDefault="005648B0" w:rsidP="005648B0">
      <w:pPr>
        <w:pStyle w:val="Terminal"/>
      </w:pPr>
      <w:r>
        <w:t>Content-Type: application/json</w:t>
      </w:r>
    </w:p>
    <w:p w14:paraId="09D56D08" w14:textId="77777777" w:rsidR="005648B0" w:rsidRDefault="005648B0" w:rsidP="005648B0">
      <w:pPr>
        <w:pStyle w:val="Terminal"/>
      </w:pPr>
      <w:r>
        <w:t>Content-Length: 298</w:t>
      </w:r>
    </w:p>
    <w:p w14:paraId="5BC48D51" w14:textId="77777777" w:rsidR="005648B0" w:rsidRDefault="005648B0" w:rsidP="005648B0">
      <w:pPr>
        <w:pStyle w:val="Terminal"/>
      </w:pPr>
      <w:r>
        <w:t>Access-Control-Allow-Origin: *</w:t>
      </w:r>
    </w:p>
    <w:p w14:paraId="1E6E4C39" w14:textId="77777777" w:rsidR="005648B0" w:rsidRDefault="005648B0" w:rsidP="005648B0">
      <w:pPr>
        <w:pStyle w:val="Terminal"/>
      </w:pPr>
      <w:r>
        <w:t>Access-Control-Allow-Credentials: true</w:t>
      </w:r>
    </w:p>
    <w:p w14:paraId="086EDA7C" w14:textId="77777777" w:rsidR="005648B0" w:rsidRDefault="005648B0" w:rsidP="005648B0">
      <w:pPr>
        <w:pStyle w:val="Terminal"/>
      </w:pPr>
      <w:r>
        <w:t>Via: 1.1 vegur</w:t>
      </w:r>
    </w:p>
    <w:p w14:paraId="1FC08E3B" w14:textId="77777777" w:rsidR="005648B0" w:rsidRDefault="005648B0" w:rsidP="005648B0">
      <w:pPr>
        <w:pStyle w:val="Terminal"/>
      </w:pPr>
    </w:p>
    <w:p w14:paraId="391D3657" w14:textId="77777777" w:rsidR="005648B0" w:rsidRDefault="005648B0" w:rsidP="005648B0">
      <w:pPr>
        <w:pStyle w:val="Terminal"/>
      </w:pPr>
      <w:r>
        <w:t>{</w:t>
      </w:r>
    </w:p>
    <w:p w14:paraId="30BA7755" w14:textId="77777777" w:rsidR="005648B0" w:rsidRDefault="005648B0" w:rsidP="005648B0">
      <w:pPr>
        <w:pStyle w:val="Terminal"/>
      </w:pPr>
      <w:r>
        <w:t xml:space="preserve">  "args": {},</w:t>
      </w:r>
    </w:p>
    <w:p w14:paraId="7C80B58B" w14:textId="77777777" w:rsidR="005648B0" w:rsidRDefault="005648B0" w:rsidP="005648B0">
      <w:pPr>
        <w:pStyle w:val="Terminal"/>
      </w:pPr>
      <w:r>
        <w:t xml:space="preserve">  "data": "Hello World!</w:t>
      </w:r>
      <w:r w:rsidRPr="005648B0">
        <w:rPr>
          <w:highlight w:val="yellow"/>
        </w:rPr>
        <w:t>\r</w:t>
      </w:r>
      <w:r>
        <w:t>",</w:t>
      </w:r>
    </w:p>
    <w:p w14:paraId="70C18224" w14:textId="77777777" w:rsidR="005648B0" w:rsidRDefault="005648B0" w:rsidP="005648B0">
      <w:pPr>
        <w:pStyle w:val="Terminal"/>
      </w:pPr>
      <w:r>
        <w:t xml:space="preserve">  "files": {},</w:t>
      </w:r>
    </w:p>
    <w:p w14:paraId="4AAA879A" w14:textId="77777777" w:rsidR="005648B0" w:rsidRDefault="005648B0" w:rsidP="005648B0">
      <w:pPr>
        <w:pStyle w:val="Terminal"/>
      </w:pPr>
      <w:r>
        <w:t xml:space="preserve">  "form": {},</w:t>
      </w:r>
    </w:p>
    <w:p w14:paraId="0B2107C6" w14:textId="77777777" w:rsidR="005648B0" w:rsidRDefault="005648B0" w:rsidP="005648B0">
      <w:pPr>
        <w:pStyle w:val="Terminal"/>
      </w:pPr>
      <w:r>
        <w:t xml:space="preserve">  "headers": {</w:t>
      </w:r>
    </w:p>
    <w:p w14:paraId="0D33EED4" w14:textId="77777777" w:rsidR="005648B0" w:rsidRDefault="005648B0" w:rsidP="005648B0">
      <w:pPr>
        <w:pStyle w:val="Terminal"/>
      </w:pPr>
      <w:r>
        <w:t xml:space="preserve">    "Connection": "close",</w:t>
      </w:r>
    </w:p>
    <w:p w14:paraId="1C5E01D3" w14:textId="77777777" w:rsidR="005648B0" w:rsidRDefault="005648B0" w:rsidP="005648B0">
      <w:pPr>
        <w:pStyle w:val="Terminal"/>
      </w:pPr>
      <w:r>
        <w:t xml:space="preserve">    "Content-Length": "13",</w:t>
      </w:r>
    </w:p>
    <w:p w14:paraId="5D78C814" w14:textId="77777777" w:rsidR="005648B0" w:rsidRDefault="005648B0" w:rsidP="005648B0">
      <w:pPr>
        <w:pStyle w:val="Terminal"/>
      </w:pPr>
      <w:r>
        <w:t xml:space="preserve">    "Content-Type": "text/plain",</w:t>
      </w:r>
    </w:p>
    <w:p w14:paraId="7DA08B97" w14:textId="77777777" w:rsidR="005648B0" w:rsidRDefault="005648B0" w:rsidP="005648B0">
      <w:pPr>
        <w:pStyle w:val="Terminal"/>
      </w:pPr>
      <w:r>
        <w:t xml:space="preserve">    "Host": "httpbin.org"</w:t>
      </w:r>
    </w:p>
    <w:p w14:paraId="13182861" w14:textId="77777777" w:rsidR="005648B0" w:rsidRDefault="005648B0" w:rsidP="005648B0">
      <w:pPr>
        <w:pStyle w:val="Terminal"/>
      </w:pPr>
      <w:r>
        <w:t xml:space="preserve">  },</w:t>
      </w:r>
    </w:p>
    <w:p w14:paraId="20D1C2EB" w14:textId="77777777" w:rsidR="005648B0" w:rsidRDefault="005648B0" w:rsidP="005648B0">
      <w:pPr>
        <w:pStyle w:val="Terminal"/>
      </w:pPr>
      <w:r>
        <w:t xml:space="preserve">  "json": null,</w:t>
      </w:r>
    </w:p>
    <w:p w14:paraId="2A2F7542" w14:textId="77777777" w:rsidR="005648B0" w:rsidRDefault="005648B0" w:rsidP="005648B0">
      <w:pPr>
        <w:pStyle w:val="Terminal"/>
      </w:pPr>
      <w:r>
        <w:lastRenderedPageBreak/>
        <w:t xml:space="preserve">  "origin": "83.85.38.153",</w:t>
      </w:r>
    </w:p>
    <w:p w14:paraId="79B22E2E" w14:textId="77777777" w:rsidR="005648B0" w:rsidRDefault="005648B0" w:rsidP="005648B0">
      <w:pPr>
        <w:pStyle w:val="Terminal"/>
      </w:pPr>
      <w:r>
        <w:t xml:space="preserve">  "url": "http://httpbin.org/put"</w:t>
      </w:r>
    </w:p>
    <w:p w14:paraId="43A2864F" w14:textId="77777777" w:rsidR="005648B0" w:rsidRDefault="005648B0" w:rsidP="005648B0">
      <w:pPr>
        <w:pStyle w:val="Terminal"/>
      </w:pPr>
      <w:r>
        <w:t>}</w:t>
      </w:r>
    </w:p>
    <w:p w14:paraId="4D07583E" w14:textId="77777777" w:rsidR="005648B0" w:rsidRDefault="005648B0" w:rsidP="005648B0">
      <w:r>
        <w:t xml:space="preserve">When specifying </w:t>
      </w:r>
      <w:r>
        <w:t xml:space="preserve">a too low </w:t>
      </w:r>
      <w:r>
        <w:t>number of characters (</w:t>
      </w:r>
      <w:r>
        <w:t>11</w:t>
      </w:r>
      <w:r>
        <w:t xml:space="preserve"> instead of 12) the server </w:t>
      </w:r>
      <w:r>
        <w:t>truncates the text:</w:t>
      </w:r>
    </w:p>
    <w:p w14:paraId="2DD130AB" w14:textId="77777777" w:rsidR="005648B0" w:rsidRPr="005648B0" w:rsidRDefault="005648B0" w:rsidP="005648B0">
      <w:pPr>
        <w:pStyle w:val="Terminal"/>
        <w:rPr>
          <w:highlight w:val="lightGray"/>
        </w:rPr>
      </w:pPr>
      <w:r w:rsidRPr="005648B0">
        <w:rPr>
          <w:highlight w:val="lightGray"/>
        </w:rPr>
        <w:t>PUT /put HTTP/1.1</w:t>
      </w:r>
    </w:p>
    <w:p w14:paraId="4D44EA69" w14:textId="77777777" w:rsidR="005648B0" w:rsidRPr="005648B0" w:rsidRDefault="005648B0" w:rsidP="005648B0">
      <w:pPr>
        <w:pStyle w:val="Terminal"/>
        <w:rPr>
          <w:highlight w:val="lightGray"/>
        </w:rPr>
      </w:pPr>
      <w:r w:rsidRPr="005648B0">
        <w:rPr>
          <w:highlight w:val="lightGray"/>
        </w:rPr>
        <w:t>host:httpbin.org</w:t>
      </w:r>
    </w:p>
    <w:p w14:paraId="67E19343" w14:textId="77777777" w:rsidR="005648B0" w:rsidRPr="005648B0" w:rsidRDefault="005648B0" w:rsidP="005648B0">
      <w:pPr>
        <w:pStyle w:val="Terminal"/>
        <w:rPr>
          <w:highlight w:val="lightGray"/>
        </w:rPr>
      </w:pPr>
      <w:r w:rsidRPr="005648B0">
        <w:rPr>
          <w:highlight w:val="lightGray"/>
        </w:rPr>
        <w:t>Content-type:text/plain</w:t>
      </w:r>
    </w:p>
    <w:p w14:paraId="53DB585E" w14:textId="77777777" w:rsidR="005648B0" w:rsidRPr="005648B0" w:rsidRDefault="005648B0" w:rsidP="005648B0">
      <w:pPr>
        <w:pStyle w:val="Terminal"/>
        <w:rPr>
          <w:highlight w:val="lightGray"/>
        </w:rPr>
      </w:pPr>
      <w:r w:rsidRPr="005648B0">
        <w:rPr>
          <w:highlight w:val="lightGray"/>
        </w:rPr>
        <w:t>Content-length:11</w:t>
      </w:r>
    </w:p>
    <w:p w14:paraId="20D9DEA0" w14:textId="77777777" w:rsidR="005648B0" w:rsidRPr="005648B0" w:rsidRDefault="005648B0" w:rsidP="005648B0">
      <w:pPr>
        <w:pStyle w:val="Terminal"/>
        <w:rPr>
          <w:highlight w:val="lightGray"/>
        </w:rPr>
      </w:pPr>
    </w:p>
    <w:p w14:paraId="613E56BF" w14:textId="77777777" w:rsidR="005648B0" w:rsidRDefault="005648B0" w:rsidP="005648B0">
      <w:pPr>
        <w:pStyle w:val="Terminal"/>
      </w:pPr>
      <w:r w:rsidRPr="005648B0">
        <w:rPr>
          <w:highlight w:val="lightGray"/>
        </w:rPr>
        <w:t>Hello, World!</w:t>
      </w:r>
    </w:p>
    <w:p w14:paraId="2F92C730" w14:textId="77777777" w:rsidR="005648B0" w:rsidRDefault="005648B0" w:rsidP="005648B0">
      <w:pPr>
        <w:pStyle w:val="Terminal"/>
      </w:pPr>
      <w:r>
        <w:t>HTTP/1.1 200 OK</w:t>
      </w:r>
    </w:p>
    <w:p w14:paraId="2CF04232" w14:textId="77777777" w:rsidR="005648B0" w:rsidRDefault="005648B0" w:rsidP="005648B0">
      <w:pPr>
        <w:pStyle w:val="Terminal"/>
      </w:pPr>
      <w:r>
        <w:t>Connection: keep-alive</w:t>
      </w:r>
    </w:p>
    <w:p w14:paraId="18285620" w14:textId="77777777" w:rsidR="005648B0" w:rsidRDefault="005648B0" w:rsidP="005648B0">
      <w:pPr>
        <w:pStyle w:val="Terminal"/>
      </w:pPr>
      <w:r>
        <w:t>Server: gunicorn/19.9.0</w:t>
      </w:r>
    </w:p>
    <w:p w14:paraId="5E7CDAEC" w14:textId="77777777" w:rsidR="005648B0" w:rsidRDefault="005648B0" w:rsidP="005648B0">
      <w:pPr>
        <w:pStyle w:val="Terminal"/>
      </w:pPr>
      <w:r>
        <w:t>Date: Fri, 16 Nov 2018 14:25:43 GMT</w:t>
      </w:r>
    </w:p>
    <w:p w14:paraId="76E76CA4" w14:textId="77777777" w:rsidR="005648B0" w:rsidRDefault="005648B0" w:rsidP="005648B0">
      <w:pPr>
        <w:pStyle w:val="Terminal"/>
      </w:pPr>
      <w:r>
        <w:t>Content-Type: application/json</w:t>
      </w:r>
    </w:p>
    <w:p w14:paraId="273FD8C6" w14:textId="77777777" w:rsidR="005648B0" w:rsidRDefault="005648B0" w:rsidP="005648B0">
      <w:pPr>
        <w:pStyle w:val="Terminal"/>
      </w:pPr>
      <w:r>
        <w:t>Content-Length: 295</w:t>
      </w:r>
    </w:p>
    <w:p w14:paraId="576BEDE2" w14:textId="77777777" w:rsidR="005648B0" w:rsidRDefault="005648B0" w:rsidP="005648B0">
      <w:pPr>
        <w:pStyle w:val="Terminal"/>
      </w:pPr>
      <w:r>
        <w:t>Access-Control-Allow-Origin: *</w:t>
      </w:r>
    </w:p>
    <w:p w14:paraId="6291DBA7" w14:textId="77777777" w:rsidR="005648B0" w:rsidRDefault="005648B0" w:rsidP="005648B0">
      <w:pPr>
        <w:pStyle w:val="Terminal"/>
      </w:pPr>
      <w:r>
        <w:t>Access-Control-Allow-Credentials: true</w:t>
      </w:r>
    </w:p>
    <w:p w14:paraId="10A48CBB" w14:textId="77777777" w:rsidR="005648B0" w:rsidRDefault="005648B0" w:rsidP="005648B0">
      <w:pPr>
        <w:pStyle w:val="Terminal"/>
      </w:pPr>
      <w:r>
        <w:t>Via: 1.1 vegur</w:t>
      </w:r>
    </w:p>
    <w:p w14:paraId="13B7AD77" w14:textId="77777777" w:rsidR="005648B0" w:rsidRDefault="005648B0" w:rsidP="005648B0">
      <w:pPr>
        <w:pStyle w:val="Terminal"/>
      </w:pPr>
    </w:p>
    <w:p w14:paraId="0886654E" w14:textId="77777777" w:rsidR="005648B0" w:rsidRDefault="005648B0" w:rsidP="005648B0">
      <w:pPr>
        <w:pStyle w:val="Terminal"/>
      </w:pPr>
      <w:r>
        <w:t>{</w:t>
      </w:r>
    </w:p>
    <w:p w14:paraId="26E92838" w14:textId="77777777" w:rsidR="005648B0" w:rsidRDefault="005648B0" w:rsidP="005648B0">
      <w:pPr>
        <w:pStyle w:val="Terminal"/>
      </w:pPr>
      <w:r>
        <w:t xml:space="preserve">  "args": {},</w:t>
      </w:r>
    </w:p>
    <w:p w14:paraId="59B8BFBD" w14:textId="77777777" w:rsidR="005648B0" w:rsidRDefault="005648B0" w:rsidP="005648B0">
      <w:pPr>
        <w:pStyle w:val="Terminal"/>
      </w:pPr>
      <w:r>
        <w:t xml:space="preserve">  "data": "Hello, </w:t>
      </w:r>
      <w:r w:rsidRPr="005648B0">
        <w:rPr>
          <w:highlight w:val="yellow"/>
        </w:rPr>
        <w:t>Worl</w:t>
      </w:r>
      <w:r>
        <w:t>",</w:t>
      </w:r>
    </w:p>
    <w:p w14:paraId="1FA095DF" w14:textId="77777777" w:rsidR="005648B0" w:rsidRDefault="005648B0" w:rsidP="005648B0">
      <w:pPr>
        <w:pStyle w:val="Terminal"/>
      </w:pPr>
      <w:r>
        <w:t xml:space="preserve">  "files": {},</w:t>
      </w:r>
    </w:p>
    <w:p w14:paraId="6EA2482D" w14:textId="77777777" w:rsidR="005648B0" w:rsidRDefault="005648B0" w:rsidP="005648B0">
      <w:pPr>
        <w:pStyle w:val="Terminal"/>
      </w:pPr>
      <w:r>
        <w:t xml:space="preserve">  "form": {},</w:t>
      </w:r>
    </w:p>
    <w:p w14:paraId="62B7E114" w14:textId="77777777" w:rsidR="005648B0" w:rsidRDefault="005648B0" w:rsidP="005648B0">
      <w:pPr>
        <w:pStyle w:val="Terminal"/>
      </w:pPr>
      <w:r>
        <w:t xml:space="preserve">  "headers": {</w:t>
      </w:r>
    </w:p>
    <w:p w14:paraId="4342AA7C" w14:textId="77777777" w:rsidR="005648B0" w:rsidRDefault="005648B0" w:rsidP="005648B0">
      <w:pPr>
        <w:pStyle w:val="Terminal"/>
      </w:pPr>
      <w:r>
        <w:t xml:space="preserve">    "Connection": "close",</w:t>
      </w:r>
    </w:p>
    <w:p w14:paraId="6F93384D" w14:textId="77777777" w:rsidR="005648B0" w:rsidRDefault="005648B0" w:rsidP="005648B0">
      <w:pPr>
        <w:pStyle w:val="Terminal"/>
      </w:pPr>
      <w:r>
        <w:t xml:space="preserve">    "Content-Length": "11",</w:t>
      </w:r>
    </w:p>
    <w:p w14:paraId="7DE3D954" w14:textId="77777777" w:rsidR="005648B0" w:rsidRDefault="005648B0" w:rsidP="005648B0">
      <w:pPr>
        <w:pStyle w:val="Terminal"/>
      </w:pPr>
      <w:r>
        <w:t xml:space="preserve">    "Content-Type": "text/plain",</w:t>
      </w:r>
    </w:p>
    <w:p w14:paraId="2915795B" w14:textId="77777777" w:rsidR="005648B0" w:rsidRDefault="005648B0" w:rsidP="005648B0">
      <w:pPr>
        <w:pStyle w:val="Terminal"/>
      </w:pPr>
      <w:r>
        <w:t xml:space="preserve">    "Host": "httpbin.org"</w:t>
      </w:r>
    </w:p>
    <w:p w14:paraId="37DD6C0E" w14:textId="77777777" w:rsidR="005648B0" w:rsidRDefault="005648B0" w:rsidP="005648B0">
      <w:pPr>
        <w:pStyle w:val="Terminal"/>
      </w:pPr>
      <w:r>
        <w:t xml:space="preserve">  },</w:t>
      </w:r>
    </w:p>
    <w:p w14:paraId="44872050" w14:textId="77777777" w:rsidR="005648B0" w:rsidRDefault="005648B0" w:rsidP="005648B0">
      <w:pPr>
        <w:pStyle w:val="Terminal"/>
        <w:rPr>
          <w:lang w:val="en-US"/>
        </w:rPr>
      </w:pPr>
    </w:p>
    <w:p w14:paraId="0EEF84FE" w14:textId="77777777" w:rsidR="005648B0" w:rsidRPr="00951EB6" w:rsidRDefault="005648B0" w:rsidP="005648B0">
      <w:pPr>
        <w:pStyle w:val="Heading1"/>
        <w:rPr>
          <w:lang w:val="en-GB"/>
        </w:rPr>
      </w:pPr>
      <w:r>
        <w:rPr>
          <w:lang w:val="en-GB"/>
        </w:rPr>
        <w:t>3</w:t>
      </w:r>
      <w:r>
        <w:rPr>
          <w:lang w:val="en-GB"/>
        </w:rPr>
        <w:t>.1</w:t>
      </w:r>
    </w:p>
    <w:p w14:paraId="15CDB548" w14:textId="77777777" w:rsidR="005648B0" w:rsidRDefault="005648B0" w:rsidP="005648B0">
      <w:r>
        <w:t>After logging in to the page and reloading, the browser does not ask for username and password again.</w:t>
      </w:r>
    </w:p>
    <w:p w14:paraId="0FB036B1" w14:textId="77777777" w:rsidR="005648B0" w:rsidRPr="00951EB6" w:rsidRDefault="005648B0" w:rsidP="005648B0">
      <w:pPr>
        <w:pStyle w:val="Heading1"/>
        <w:rPr>
          <w:lang w:val="en-GB"/>
        </w:rPr>
      </w:pPr>
      <w:r>
        <w:rPr>
          <w:lang w:val="en-GB"/>
        </w:rPr>
        <w:t>3.</w:t>
      </w:r>
      <w:r>
        <w:rPr>
          <w:lang w:val="en-GB"/>
        </w:rPr>
        <w:t>2</w:t>
      </w:r>
    </w:p>
    <w:p w14:paraId="762EEC3B" w14:textId="77777777" w:rsidR="005648B0" w:rsidRDefault="005648B0" w:rsidP="005648B0">
      <w:r>
        <w:t>Please refer to the text below for a view on the terminal interaction with the server:</w:t>
      </w:r>
    </w:p>
    <w:p w14:paraId="01297BAA" w14:textId="77777777" w:rsidR="005648B0" w:rsidRPr="005648B0" w:rsidRDefault="005648B0" w:rsidP="005648B0">
      <w:pPr>
        <w:pStyle w:val="Terminal"/>
      </w:pPr>
      <w:r w:rsidRPr="005648B0">
        <w:rPr>
          <w:highlight w:val="lightGray"/>
        </w:rPr>
        <w:t>zbook@Tobro-ZBook:~$ telnet httpbin.org 80</w:t>
      </w:r>
    </w:p>
    <w:p w14:paraId="2F79CF59" w14:textId="77777777" w:rsidR="005648B0" w:rsidRDefault="005648B0" w:rsidP="005648B0">
      <w:pPr>
        <w:pStyle w:val="Terminal"/>
      </w:pPr>
      <w:r>
        <w:t>Trying 52.72.251.164...</w:t>
      </w:r>
    </w:p>
    <w:p w14:paraId="6F1451B6" w14:textId="77777777" w:rsidR="005648B0" w:rsidRDefault="005648B0" w:rsidP="005648B0">
      <w:pPr>
        <w:pStyle w:val="Terminal"/>
      </w:pPr>
      <w:r>
        <w:t>Connected to httpbin.org.</w:t>
      </w:r>
    </w:p>
    <w:p w14:paraId="798FAA4A" w14:textId="77777777" w:rsidR="005648B0" w:rsidRDefault="005648B0" w:rsidP="005648B0">
      <w:pPr>
        <w:pStyle w:val="Terminal"/>
      </w:pPr>
      <w:r>
        <w:t>Escape character is '^]'.</w:t>
      </w:r>
    </w:p>
    <w:p w14:paraId="1784C229" w14:textId="77777777" w:rsidR="005648B0" w:rsidRPr="005648B0" w:rsidRDefault="005648B0" w:rsidP="005648B0">
      <w:pPr>
        <w:pStyle w:val="Terminal"/>
        <w:rPr>
          <w:highlight w:val="lightGray"/>
        </w:rPr>
      </w:pPr>
      <w:r w:rsidRPr="005648B0">
        <w:rPr>
          <w:highlight w:val="lightGray"/>
        </w:rPr>
        <w:t>HEAD /basic-auth/user/passwd HTTP/1.1</w:t>
      </w:r>
    </w:p>
    <w:p w14:paraId="5B195A50" w14:textId="77777777" w:rsidR="005648B0" w:rsidRDefault="005648B0" w:rsidP="005648B0">
      <w:pPr>
        <w:pStyle w:val="Terminal"/>
      </w:pPr>
      <w:r w:rsidRPr="005648B0">
        <w:rPr>
          <w:highlight w:val="lightGray"/>
        </w:rPr>
        <w:t>host:httpbin.org</w:t>
      </w:r>
    </w:p>
    <w:p w14:paraId="76AA8A79" w14:textId="77777777" w:rsidR="005648B0" w:rsidRDefault="005648B0" w:rsidP="005648B0">
      <w:pPr>
        <w:pStyle w:val="Terminal"/>
      </w:pPr>
    </w:p>
    <w:p w14:paraId="078F34E1" w14:textId="77777777" w:rsidR="005648B0" w:rsidRDefault="005648B0" w:rsidP="005648B0">
      <w:pPr>
        <w:pStyle w:val="Terminal"/>
      </w:pPr>
      <w:r>
        <w:t>HTTP/1.1 401 UNAUTHORIZED</w:t>
      </w:r>
    </w:p>
    <w:p w14:paraId="1BEC4507" w14:textId="77777777" w:rsidR="005648B0" w:rsidRDefault="005648B0" w:rsidP="005648B0">
      <w:pPr>
        <w:pStyle w:val="Terminal"/>
      </w:pPr>
      <w:r>
        <w:t>Connection: keep-alive</w:t>
      </w:r>
    </w:p>
    <w:p w14:paraId="5220D43D" w14:textId="77777777" w:rsidR="005648B0" w:rsidRDefault="005648B0" w:rsidP="005648B0">
      <w:pPr>
        <w:pStyle w:val="Terminal"/>
      </w:pPr>
      <w:r>
        <w:t>Server: gunicorn/19.9.0</w:t>
      </w:r>
    </w:p>
    <w:p w14:paraId="507B18ED" w14:textId="77777777" w:rsidR="005648B0" w:rsidRDefault="005648B0" w:rsidP="005648B0">
      <w:pPr>
        <w:pStyle w:val="Terminal"/>
      </w:pPr>
      <w:r>
        <w:t>Date: Fri, 16 Nov 2018 14:30:05 GMT</w:t>
      </w:r>
    </w:p>
    <w:p w14:paraId="1D78241A" w14:textId="77777777" w:rsidR="005648B0" w:rsidRDefault="005648B0" w:rsidP="005648B0">
      <w:pPr>
        <w:pStyle w:val="Terminal"/>
      </w:pPr>
      <w:r>
        <w:t>Www-Authenticate: Basic realm="Fake Realm"</w:t>
      </w:r>
    </w:p>
    <w:p w14:paraId="250DB16B" w14:textId="77777777" w:rsidR="005648B0" w:rsidRDefault="005648B0" w:rsidP="005648B0">
      <w:pPr>
        <w:pStyle w:val="Terminal"/>
      </w:pPr>
      <w:r>
        <w:t>Access-Control-Allow-Origin: *</w:t>
      </w:r>
    </w:p>
    <w:p w14:paraId="195C23A6" w14:textId="77777777" w:rsidR="005648B0" w:rsidRDefault="005648B0" w:rsidP="005648B0">
      <w:pPr>
        <w:pStyle w:val="Terminal"/>
      </w:pPr>
      <w:r>
        <w:t>Access-Control-Allow-Credentials: true</w:t>
      </w:r>
    </w:p>
    <w:p w14:paraId="7ED05F9B" w14:textId="77777777" w:rsidR="005648B0" w:rsidRDefault="005648B0" w:rsidP="005648B0">
      <w:pPr>
        <w:pStyle w:val="Terminal"/>
      </w:pPr>
      <w:r>
        <w:t>Content-Length: 0</w:t>
      </w:r>
    </w:p>
    <w:p w14:paraId="1AF0C861" w14:textId="77777777" w:rsidR="005648B0" w:rsidRDefault="005648B0" w:rsidP="005648B0">
      <w:pPr>
        <w:pStyle w:val="Terminal"/>
      </w:pPr>
      <w:r>
        <w:t>Via: 1.1 vegur</w:t>
      </w:r>
    </w:p>
    <w:p w14:paraId="2243E983" w14:textId="77777777" w:rsidR="005648B0" w:rsidRDefault="005648B0" w:rsidP="005648B0">
      <w:pPr>
        <w:pStyle w:val="Terminal"/>
      </w:pPr>
    </w:p>
    <w:p w14:paraId="226209E1" w14:textId="77777777" w:rsidR="005648B0" w:rsidRDefault="005648B0" w:rsidP="005648B0">
      <w:pPr>
        <w:pStyle w:val="Terminal"/>
      </w:pPr>
    </w:p>
    <w:p w14:paraId="2621B490" w14:textId="77777777" w:rsidR="005648B0" w:rsidRDefault="005648B0" w:rsidP="005648B0">
      <w:pPr>
        <w:pStyle w:val="Terminal"/>
      </w:pPr>
      <w:r>
        <w:t>===</w:t>
      </w:r>
    </w:p>
    <w:p w14:paraId="7618B826" w14:textId="77777777" w:rsidR="005648B0" w:rsidRDefault="005648B0" w:rsidP="005648B0">
      <w:pPr>
        <w:pStyle w:val="Terminal"/>
      </w:pPr>
    </w:p>
    <w:p w14:paraId="2D5D80B8" w14:textId="77777777" w:rsidR="005648B0" w:rsidRDefault="005648B0" w:rsidP="005648B0">
      <w:pPr>
        <w:pStyle w:val="Terminal"/>
      </w:pPr>
      <w:r w:rsidRPr="00DC1842">
        <w:rPr>
          <w:highlight w:val="lightGray"/>
        </w:rPr>
        <w:t>zbook@Tobro-ZBook:~$ telnet httpbin.org 80</w:t>
      </w:r>
    </w:p>
    <w:p w14:paraId="771FD082" w14:textId="77777777" w:rsidR="005648B0" w:rsidRDefault="005648B0" w:rsidP="005648B0">
      <w:pPr>
        <w:pStyle w:val="Terminal"/>
      </w:pPr>
      <w:r>
        <w:t>Trying 52.86.186.182...</w:t>
      </w:r>
    </w:p>
    <w:p w14:paraId="1A8EF7E0" w14:textId="77777777" w:rsidR="005648B0" w:rsidRDefault="005648B0" w:rsidP="005648B0">
      <w:pPr>
        <w:pStyle w:val="Terminal"/>
      </w:pPr>
      <w:r>
        <w:lastRenderedPageBreak/>
        <w:t>Connected to httpbin.org.</w:t>
      </w:r>
    </w:p>
    <w:p w14:paraId="79C80E89" w14:textId="77777777" w:rsidR="005648B0" w:rsidRDefault="005648B0" w:rsidP="005648B0">
      <w:pPr>
        <w:pStyle w:val="Terminal"/>
      </w:pPr>
      <w:r>
        <w:t>Escape character is '^]'.</w:t>
      </w:r>
    </w:p>
    <w:p w14:paraId="0AE28686" w14:textId="77777777" w:rsidR="005648B0" w:rsidRPr="00DC1842" w:rsidRDefault="005648B0" w:rsidP="005648B0">
      <w:pPr>
        <w:pStyle w:val="Terminal"/>
        <w:rPr>
          <w:highlight w:val="lightGray"/>
        </w:rPr>
      </w:pPr>
      <w:r w:rsidRPr="00DC1842">
        <w:rPr>
          <w:highlight w:val="lightGray"/>
        </w:rPr>
        <w:t>HEAD /basic-auth/user/passwd HTTP/1.1</w:t>
      </w:r>
    </w:p>
    <w:p w14:paraId="2F4F73C2" w14:textId="77777777" w:rsidR="005648B0" w:rsidRPr="00DC1842" w:rsidRDefault="005648B0" w:rsidP="005648B0">
      <w:pPr>
        <w:pStyle w:val="Terminal"/>
        <w:rPr>
          <w:highlight w:val="lightGray"/>
        </w:rPr>
      </w:pPr>
      <w:r w:rsidRPr="00DC1842">
        <w:rPr>
          <w:highlight w:val="lightGray"/>
        </w:rPr>
        <w:t>host:httpbin.org</w:t>
      </w:r>
    </w:p>
    <w:p w14:paraId="1618B258" w14:textId="77777777" w:rsidR="005648B0" w:rsidRDefault="005648B0" w:rsidP="005648B0">
      <w:pPr>
        <w:pStyle w:val="Terminal"/>
      </w:pPr>
      <w:r w:rsidRPr="00DC1842">
        <w:rPr>
          <w:highlight w:val="lightGray"/>
        </w:rPr>
        <w:t>Authorization: Basic dXNlcjpwYXNzd2Q=</w:t>
      </w:r>
    </w:p>
    <w:p w14:paraId="4C7E9DC7" w14:textId="77777777" w:rsidR="005648B0" w:rsidRDefault="005648B0" w:rsidP="005648B0">
      <w:pPr>
        <w:pStyle w:val="Terminal"/>
      </w:pPr>
    </w:p>
    <w:p w14:paraId="3077C3E5" w14:textId="77777777" w:rsidR="005648B0" w:rsidRDefault="005648B0" w:rsidP="005648B0">
      <w:pPr>
        <w:pStyle w:val="Terminal"/>
      </w:pPr>
      <w:r>
        <w:t>HTTP/1.1 200 OK</w:t>
      </w:r>
    </w:p>
    <w:p w14:paraId="7DA2F18B" w14:textId="77777777" w:rsidR="005648B0" w:rsidRDefault="005648B0" w:rsidP="005648B0">
      <w:pPr>
        <w:pStyle w:val="Terminal"/>
      </w:pPr>
      <w:r>
        <w:t>Connection: keep-alive</w:t>
      </w:r>
    </w:p>
    <w:p w14:paraId="6F195B07" w14:textId="77777777" w:rsidR="005648B0" w:rsidRDefault="005648B0" w:rsidP="005648B0">
      <w:pPr>
        <w:pStyle w:val="Terminal"/>
      </w:pPr>
      <w:r>
        <w:t>Server: gunicorn/19.9.0</w:t>
      </w:r>
    </w:p>
    <w:p w14:paraId="3AC60D5C" w14:textId="77777777" w:rsidR="005648B0" w:rsidRDefault="005648B0" w:rsidP="005648B0">
      <w:pPr>
        <w:pStyle w:val="Terminal"/>
      </w:pPr>
      <w:r>
        <w:t>Date: Fri, 16 Nov 2018 14:34:35 GMT</w:t>
      </w:r>
    </w:p>
    <w:p w14:paraId="5AFB58F6" w14:textId="77777777" w:rsidR="005648B0" w:rsidRDefault="005648B0" w:rsidP="005648B0">
      <w:pPr>
        <w:pStyle w:val="Terminal"/>
      </w:pPr>
      <w:r>
        <w:t>Content-Type: application/json</w:t>
      </w:r>
    </w:p>
    <w:p w14:paraId="7790CDB3" w14:textId="77777777" w:rsidR="005648B0" w:rsidRDefault="005648B0" w:rsidP="005648B0">
      <w:pPr>
        <w:pStyle w:val="Terminal"/>
      </w:pPr>
      <w:r>
        <w:t>Content-Length: 47</w:t>
      </w:r>
    </w:p>
    <w:p w14:paraId="0930414B" w14:textId="77777777" w:rsidR="005648B0" w:rsidRDefault="005648B0" w:rsidP="005648B0">
      <w:pPr>
        <w:pStyle w:val="Terminal"/>
      </w:pPr>
      <w:r>
        <w:t>Access-Control-Allow-Origin: *</w:t>
      </w:r>
    </w:p>
    <w:p w14:paraId="1B459811" w14:textId="77777777" w:rsidR="005648B0" w:rsidRDefault="005648B0" w:rsidP="005648B0">
      <w:pPr>
        <w:pStyle w:val="Terminal"/>
      </w:pPr>
      <w:r>
        <w:t>Access-Control-Allow-Credentials: true</w:t>
      </w:r>
    </w:p>
    <w:p w14:paraId="57E77208" w14:textId="77777777" w:rsidR="005648B0" w:rsidRDefault="005648B0" w:rsidP="005648B0">
      <w:pPr>
        <w:pStyle w:val="Terminal"/>
      </w:pPr>
      <w:r>
        <w:t>Via: 1.1 vegur</w:t>
      </w:r>
    </w:p>
    <w:p w14:paraId="650E7D0A" w14:textId="77777777" w:rsidR="005648B0" w:rsidRDefault="005648B0" w:rsidP="005648B0">
      <w:pPr>
        <w:pStyle w:val="Terminal"/>
      </w:pPr>
    </w:p>
    <w:p w14:paraId="77DFC431" w14:textId="77777777" w:rsidR="005648B0" w:rsidRPr="005648B0" w:rsidRDefault="005648B0" w:rsidP="005648B0">
      <w:pPr>
        <w:pStyle w:val="Terminal"/>
      </w:pPr>
      <w:r w:rsidRPr="005648B0">
        <w:t>===</w:t>
      </w:r>
    </w:p>
    <w:p w14:paraId="5E768AA7" w14:textId="77777777" w:rsidR="005648B0" w:rsidRPr="005648B0" w:rsidRDefault="005648B0" w:rsidP="005648B0">
      <w:pPr>
        <w:pStyle w:val="Terminal"/>
      </w:pPr>
    </w:p>
    <w:p w14:paraId="04B21671" w14:textId="77777777" w:rsidR="005648B0" w:rsidRPr="005648B0" w:rsidRDefault="005648B0" w:rsidP="005648B0">
      <w:pPr>
        <w:pStyle w:val="Terminal"/>
      </w:pPr>
      <w:r w:rsidRPr="00DC1842">
        <w:rPr>
          <w:highlight w:val="lightGray"/>
        </w:rPr>
        <w:t>zbook@Tobro-ZBook:~$ telnet httpbin.org 80</w:t>
      </w:r>
    </w:p>
    <w:p w14:paraId="3F13A480" w14:textId="77777777" w:rsidR="005648B0" w:rsidRDefault="005648B0" w:rsidP="005648B0">
      <w:pPr>
        <w:pStyle w:val="Terminal"/>
      </w:pPr>
      <w:r>
        <w:t>Trying 52.204.188.97...</w:t>
      </w:r>
    </w:p>
    <w:p w14:paraId="6F9A85DC" w14:textId="77777777" w:rsidR="005648B0" w:rsidRDefault="005648B0" w:rsidP="005648B0">
      <w:pPr>
        <w:pStyle w:val="Terminal"/>
      </w:pPr>
      <w:r>
        <w:t>Connected to httpbin.org.</w:t>
      </w:r>
    </w:p>
    <w:p w14:paraId="160E2E14" w14:textId="77777777" w:rsidR="005648B0" w:rsidRDefault="005648B0" w:rsidP="005648B0">
      <w:pPr>
        <w:pStyle w:val="Terminal"/>
      </w:pPr>
      <w:r>
        <w:t>Escape character is '^]'.</w:t>
      </w:r>
    </w:p>
    <w:p w14:paraId="390A7122" w14:textId="77777777" w:rsidR="005648B0" w:rsidRPr="00DC1842" w:rsidRDefault="005648B0" w:rsidP="005648B0">
      <w:pPr>
        <w:pStyle w:val="Terminal"/>
        <w:rPr>
          <w:highlight w:val="lightGray"/>
        </w:rPr>
      </w:pPr>
      <w:r w:rsidRPr="00DC1842">
        <w:rPr>
          <w:highlight w:val="lightGray"/>
        </w:rPr>
        <w:t>HEAD /basic-auth/user/passwd HTTP/1.1</w:t>
      </w:r>
    </w:p>
    <w:p w14:paraId="60A30436" w14:textId="77777777" w:rsidR="005648B0" w:rsidRDefault="005648B0" w:rsidP="005648B0">
      <w:pPr>
        <w:pStyle w:val="Terminal"/>
      </w:pPr>
      <w:r w:rsidRPr="00DC1842">
        <w:rPr>
          <w:highlight w:val="lightGray"/>
        </w:rPr>
        <w:t>host:httpbin.org</w:t>
      </w:r>
    </w:p>
    <w:p w14:paraId="68E563CE" w14:textId="77777777" w:rsidR="005648B0" w:rsidRDefault="005648B0" w:rsidP="005648B0">
      <w:pPr>
        <w:pStyle w:val="Terminal"/>
      </w:pPr>
    </w:p>
    <w:p w14:paraId="4332CE05" w14:textId="77777777" w:rsidR="005648B0" w:rsidRDefault="005648B0" w:rsidP="005648B0">
      <w:pPr>
        <w:pStyle w:val="Terminal"/>
      </w:pPr>
      <w:r>
        <w:t>HTTP/1.1 401 UNAUTHORIZED</w:t>
      </w:r>
    </w:p>
    <w:p w14:paraId="0F167D25" w14:textId="77777777" w:rsidR="005648B0" w:rsidRDefault="005648B0" w:rsidP="005648B0">
      <w:pPr>
        <w:pStyle w:val="Terminal"/>
      </w:pPr>
      <w:r>
        <w:t>Connection: keep-alive</w:t>
      </w:r>
    </w:p>
    <w:p w14:paraId="6CCBBA6C" w14:textId="77777777" w:rsidR="005648B0" w:rsidRDefault="005648B0" w:rsidP="005648B0">
      <w:pPr>
        <w:pStyle w:val="Terminal"/>
      </w:pPr>
      <w:r>
        <w:t>Server: gunicorn/19.9.0</w:t>
      </w:r>
    </w:p>
    <w:p w14:paraId="5EBBB419" w14:textId="77777777" w:rsidR="005648B0" w:rsidRDefault="005648B0" w:rsidP="005648B0">
      <w:pPr>
        <w:pStyle w:val="Terminal"/>
      </w:pPr>
      <w:r>
        <w:t>Date: Fri, 16 Nov 2018 14:35:53 GMT</w:t>
      </w:r>
    </w:p>
    <w:p w14:paraId="61F90E74" w14:textId="77777777" w:rsidR="005648B0" w:rsidRDefault="005648B0" w:rsidP="005648B0">
      <w:pPr>
        <w:pStyle w:val="Terminal"/>
      </w:pPr>
      <w:r>
        <w:t>Www-Authenticate: Basic realm="Fake Realm"</w:t>
      </w:r>
    </w:p>
    <w:p w14:paraId="2AAC5D25" w14:textId="77777777" w:rsidR="005648B0" w:rsidRDefault="005648B0" w:rsidP="005648B0">
      <w:pPr>
        <w:pStyle w:val="Terminal"/>
      </w:pPr>
      <w:r>
        <w:t>Access-Control-Allow-Origin: *</w:t>
      </w:r>
    </w:p>
    <w:p w14:paraId="317E2896" w14:textId="77777777" w:rsidR="005648B0" w:rsidRDefault="005648B0" w:rsidP="005648B0">
      <w:pPr>
        <w:pStyle w:val="Terminal"/>
      </w:pPr>
      <w:r>
        <w:t>Access-Control-Allow-Credentials: true</w:t>
      </w:r>
    </w:p>
    <w:p w14:paraId="4FE7DBA8" w14:textId="77777777" w:rsidR="005648B0" w:rsidRDefault="005648B0" w:rsidP="005648B0">
      <w:pPr>
        <w:pStyle w:val="Terminal"/>
      </w:pPr>
      <w:r>
        <w:t>Content-Length: 0</w:t>
      </w:r>
    </w:p>
    <w:p w14:paraId="0CE29BB8" w14:textId="77777777" w:rsidR="005648B0" w:rsidRDefault="005648B0" w:rsidP="005648B0">
      <w:pPr>
        <w:pStyle w:val="Terminal"/>
      </w:pPr>
      <w:r>
        <w:t>Via: 1.1 vegur</w:t>
      </w:r>
    </w:p>
    <w:p w14:paraId="6C7C9398" w14:textId="77777777" w:rsidR="00DC1842" w:rsidRPr="00DC1842" w:rsidRDefault="00DC1842" w:rsidP="00DC1842">
      <w:pPr>
        <w:pStyle w:val="Terminal"/>
        <w:rPr>
          <w:lang w:val="en-US"/>
        </w:rPr>
      </w:pPr>
    </w:p>
    <w:p w14:paraId="02371F71" w14:textId="77777777" w:rsidR="00DC1842" w:rsidRDefault="00DC1842" w:rsidP="00DC1842">
      <w:r w:rsidRPr="00DC1842">
        <w:t>The behavior is not the same</w:t>
      </w:r>
      <w:r>
        <w:t xml:space="preserve"> as the server rejects the connection without the user name and password. Reason for that is that HTTP requires </w:t>
      </w:r>
      <w:proofErr w:type="spellStart"/>
      <w:r>
        <w:t>username+password</w:t>
      </w:r>
      <w:proofErr w:type="spellEnd"/>
      <w:r>
        <w:t xml:space="preserve"> to be provided with each HTTP request whereas the browser hides this from the end-user.</w:t>
      </w:r>
    </w:p>
    <w:p w14:paraId="17BDD0D9" w14:textId="77777777" w:rsidR="00DC1842" w:rsidRPr="00951EB6" w:rsidRDefault="00DC1842" w:rsidP="00DC1842">
      <w:pPr>
        <w:pStyle w:val="Heading1"/>
        <w:rPr>
          <w:lang w:val="en-GB"/>
        </w:rPr>
      </w:pPr>
      <w:r>
        <w:rPr>
          <w:lang w:val="en-GB"/>
        </w:rPr>
        <w:t>4.1</w:t>
      </w:r>
    </w:p>
    <w:p w14:paraId="6801E169" w14:textId="77777777" w:rsidR="00DC1842" w:rsidRDefault="00DC1842" w:rsidP="00DC1842">
      <w:r>
        <w:t>Our team will implement the Battle Ships game</w:t>
      </w:r>
    </w:p>
    <w:p w14:paraId="2B315C0D" w14:textId="77777777" w:rsidR="00DC1842" w:rsidRPr="00951EB6" w:rsidRDefault="00DC1842" w:rsidP="00DC1842">
      <w:pPr>
        <w:pStyle w:val="Heading1"/>
        <w:rPr>
          <w:lang w:val="en-GB"/>
        </w:rPr>
      </w:pPr>
      <w:r>
        <w:rPr>
          <w:lang w:val="en-GB"/>
        </w:rPr>
        <w:t>4.</w:t>
      </w:r>
      <w:r>
        <w:rPr>
          <w:lang w:val="en-GB"/>
        </w:rPr>
        <w:t>2</w:t>
      </w:r>
    </w:p>
    <w:p w14:paraId="115A2C37" w14:textId="77777777" w:rsidR="00C03521" w:rsidRPr="005C2CBA" w:rsidRDefault="0012561F" w:rsidP="00DC1842">
      <w:pPr>
        <w:rPr>
          <w:i/>
        </w:rPr>
      </w:pPr>
      <w:r w:rsidRPr="005C2CBA">
        <w:rPr>
          <w:i/>
        </w:rPr>
        <w:t xml:space="preserve">Example 1: </w:t>
      </w:r>
      <w:hyperlink r:id="rId11" w:history="1">
        <w:r w:rsidR="00145135" w:rsidRPr="005C2CBA">
          <w:rPr>
            <w:rStyle w:val="Hyperlink"/>
            <w:i/>
          </w:rPr>
          <w:t>https://boomboomboat.com</w:t>
        </w:r>
      </w:hyperlink>
    </w:p>
    <w:p w14:paraId="1FA52F93" w14:textId="43A929DB" w:rsidR="00DC1842" w:rsidRDefault="00C03521" w:rsidP="00DC1842">
      <w:r>
        <w:rPr>
          <w:noProof/>
        </w:rPr>
        <w:lastRenderedPageBreak/>
        <w:drawing>
          <wp:inline distT="0" distB="0" distL="0" distR="0" wp14:anchorId="3E40D968" wp14:editId="33DF47DC">
            <wp:extent cx="2382883" cy="2446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CA097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857" cy="246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79FC2" wp14:editId="5E78B037">
            <wp:extent cx="2979420" cy="18936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CBA4D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89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E3AE" w14:textId="31038E64" w:rsidR="00145135" w:rsidRDefault="0079140A" w:rsidP="00DC1842">
      <w:r>
        <w:t xml:space="preserve">Good: clean game interface with clear intentions </w:t>
      </w:r>
    </w:p>
    <w:p w14:paraId="707A5383" w14:textId="78ECA846" w:rsidR="00302DDA" w:rsidRDefault="00302DDA" w:rsidP="00DC1842">
      <w:r>
        <w:t>Bad: splash screen is fully text-based and</w:t>
      </w:r>
      <w:r w:rsidR="00805C35">
        <w:t>,</w:t>
      </w:r>
      <w:r>
        <w:t xml:space="preserve"> in combination with the </w:t>
      </w:r>
      <w:r w:rsidR="00805C35">
        <w:t>creative site name, the intention of the app is not immediately clear.</w:t>
      </w:r>
    </w:p>
    <w:p w14:paraId="59004CF3" w14:textId="7D9181F9" w:rsidR="004E4CB9" w:rsidRPr="005C2CBA" w:rsidRDefault="00805C35" w:rsidP="00DC1842">
      <w:pPr>
        <w:rPr>
          <w:i/>
        </w:rPr>
      </w:pPr>
      <w:r w:rsidRPr="005C2CBA">
        <w:rPr>
          <w:i/>
        </w:rPr>
        <w:t xml:space="preserve">Example 2: </w:t>
      </w:r>
      <w:r w:rsidR="004E4CB9" w:rsidRPr="005C2CBA">
        <w:rPr>
          <w:i/>
        </w:rPr>
        <w:t>http://www.hoodamath.com/mobile/games/app/battleship.html</w:t>
      </w:r>
    </w:p>
    <w:p w14:paraId="34602421" w14:textId="22FB9845" w:rsidR="004E4CB9" w:rsidRDefault="004E4CB9" w:rsidP="00DC1842">
      <w:r>
        <w:rPr>
          <w:noProof/>
        </w:rPr>
        <w:drawing>
          <wp:inline distT="0" distB="0" distL="0" distR="0" wp14:anchorId="61153261" wp14:editId="5F4988C5">
            <wp:extent cx="2636520" cy="190330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C5131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305" cy="19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0A1">
        <w:rPr>
          <w:noProof/>
        </w:rPr>
        <w:drawing>
          <wp:inline distT="0" distB="0" distL="0" distR="0" wp14:anchorId="6E9AE91F" wp14:editId="46A92309">
            <wp:extent cx="2620165" cy="1897380"/>
            <wp:effectExtent l="0" t="0" r="889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C4E5F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896" cy="191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E8CB" w14:textId="0167A563" w:rsidR="002820A1" w:rsidRDefault="002820A1" w:rsidP="002820A1">
      <w:r>
        <w:t xml:space="preserve">Good: </w:t>
      </w:r>
      <w:r>
        <w:t>graphically very rich game</w:t>
      </w:r>
    </w:p>
    <w:p w14:paraId="62D45EB7" w14:textId="172F3D8C" w:rsidR="002820A1" w:rsidRDefault="002820A1" w:rsidP="002820A1">
      <w:r>
        <w:t xml:space="preserve">Bad: </w:t>
      </w:r>
      <w:r w:rsidR="00E65553">
        <w:t xml:space="preserve">the screen where user has to enter his moves is different from the visualization above creating a </w:t>
      </w:r>
      <w:r w:rsidR="005C2CBA">
        <w:t>chaotic user experience</w:t>
      </w:r>
    </w:p>
    <w:p w14:paraId="0A58D7DD" w14:textId="211547B3" w:rsidR="005C2CBA" w:rsidRPr="005C2CBA" w:rsidRDefault="005C2CBA" w:rsidP="002820A1">
      <w:pPr>
        <w:rPr>
          <w:i/>
        </w:rPr>
      </w:pPr>
      <w:r w:rsidRPr="005C2CBA">
        <w:rPr>
          <w:i/>
        </w:rPr>
        <w:t xml:space="preserve">Example 3: </w:t>
      </w:r>
      <w:r w:rsidRPr="005C2CBA">
        <w:rPr>
          <w:i/>
        </w:rPr>
        <w:t>http://www.speeleiland.nl/zeeslag.htm</w:t>
      </w:r>
    </w:p>
    <w:p w14:paraId="290D595C" w14:textId="79952C6D" w:rsidR="002820A1" w:rsidRDefault="002A62AA" w:rsidP="00DC1842">
      <w:r>
        <w:rPr>
          <w:noProof/>
        </w:rPr>
        <w:lastRenderedPageBreak/>
        <w:drawing>
          <wp:inline distT="0" distB="0" distL="0" distR="0" wp14:anchorId="79BAD410" wp14:editId="06346A5B">
            <wp:extent cx="2926080" cy="1613096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C6A2B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730" cy="162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C4C">
        <w:rPr>
          <w:noProof/>
        </w:rPr>
        <w:drawing>
          <wp:inline distT="0" distB="0" distL="0" distR="0" wp14:anchorId="293D831E" wp14:editId="76A22E53">
            <wp:extent cx="2461260" cy="1618226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C4CE7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404" cy="164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779B" w14:textId="77777777" w:rsidR="00321C4C" w:rsidRDefault="00321C4C" w:rsidP="00321C4C">
      <w:r>
        <w:t>Good: graphically very rich game</w:t>
      </w:r>
    </w:p>
    <w:p w14:paraId="5C684D59" w14:textId="78272CD3" w:rsidR="00321C4C" w:rsidRDefault="00321C4C" w:rsidP="00321C4C">
      <w:r>
        <w:t xml:space="preserve">Bad: </w:t>
      </w:r>
      <w:r>
        <w:t>requires a flash-plugin in the browser</w:t>
      </w:r>
    </w:p>
    <w:p w14:paraId="0499AF1B" w14:textId="733940B0" w:rsidR="0059763A" w:rsidRDefault="0059763A" w:rsidP="0059763A">
      <w:pPr>
        <w:rPr>
          <w:i/>
        </w:rPr>
      </w:pPr>
      <w:r w:rsidRPr="005C2CBA">
        <w:rPr>
          <w:i/>
        </w:rPr>
        <w:t xml:space="preserve">Example </w:t>
      </w:r>
      <w:r>
        <w:rPr>
          <w:i/>
        </w:rPr>
        <w:t>4</w:t>
      </w:r>
      <w:r w:rsidRPr="005C2CBA">
        <w:rPr>
          <w:i/>
        </w:rPr>
        <w:t>:</w:t>
      </w:r>
      <w:r w:rsidRPr="0059763A">
        <w:t xml:space="preserve"> </w:t>
      </w:r>
      <w:hyperlink r:id="rId18" w:history="1">
        <w:r w:rsidRPr="00286D50">
          <w:rPr>
            <w:rStyle w:val="Hyperlink"/>
            <w:i/>
          </w:rPr>
          <w:t>https://www.1001spelletjes.nl/spellen/zeeslag.html</w:t>
        </w:r>
      </w:hyperlink>
    </w:p>
    <w:p w14:paraId="013933A8" w14:textId="6315A707" w:rsidR="0059763A" w:rsidRPr="00E970B0" w:rsidRDefault="00E970B0" w:rsidP="0059763A">
      <w:r>
        <w:rPr>
          <w:noProof/>
        </w:rPr>
        <w:drawing>
          <wp:inline distT="0" distB="0" distL="0" distR="0" wp14:anchorId="1AA232AA" wp14:editId="1D461E74">
            <wp:extent cx="2956560" cy="1987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CF49D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875" cy="199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874">
        <w:rPr>
          <w:noProof/>
        </w:rPr>
        <w:drawing>
          <wp:inline distT="0" distB="0" distL="0" distR="0" wp14:anchorId="50B5A982" wp14:editId="45FE4FF0">
            <wp:extent cx="2918460" cy="20083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C41AB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784" cy="201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71D7" w14:textId="5F0F695A" w:rsidR="00042874" w:rsidRDefault="00042874" w:rsidP="00042874">
      <w:r>
        <w:t>Good: graphically very rich game</w:t>
      </w:r>
      <w:r>
        <w:t>, interesting take on</w:t>
      </w:r>
      <w:r w:rsidR="00F22610">
        <w:t xml:space="preserve"> the rules (each player gets to do 5 shots in each turn, rather than taking turns firing a single shot)</w:t>
      </w:r>
    </w:p>
    <w:p w14:paraId="38410D90" w14:textId="0EFA8222" w:rsidR="00042874" w:rsidRDefault="00042874" w:rsidP="00042874">
      <w:r>
        <w:t>Bad: requires a flash-plugin in the browser</w:t>
      </w:r>
      <w:r w:rsidR="0047642C">
        <w:t>, laced with advertisements, site does not work if adblocker is active</w:t>
      </w:r>
    </w:p>
    <w:p w14:paraId="00968647" w14:textId="77510F78" w:rsidR="00EF759E" w:rsidRPr="00951EB6" w:rsidRDefault="00EF759E" w:rsidP="00EF759E">
      <w:pPr>
        <w:pStyle w:val="Heading1"/>
        <w:rPr>
          <w:lang w:val="en-GB"/>
        </w:rPr>
      </w:pPr>
      <w:r>
        <w:rPr>
          <w:lang w:val="en-GB"/>
        </w:rPr>
        <w:t>4.</w:t>
      </w:r>
      <w:r>
        <w:rPr>
          <w:lang w:val="en-GB"/>
        </w:rPr>
        <w:t>3</w:t>
      </w:r>
    </w:p>
    <w:p w14:paraId="3B5F096D" w14:textId="22781A51" w:rsidR="0047642C" w:rsidRDefault="004D7A7A" w:rsidP="00EF759E">
      <w:r>
        <w:rPr>
          <w:i/>
        </w:rPr>
        <w:t>Positive features to include</w:t>
      </w:r>
    </w:p>
    <w:p w14:paraId="69575308" w14:textId="57F9FB33" w:rsidR="004D7A7A" w:rsidRDefault="00696807" w:rsidP="004D7A7A">
      <w:pPr>
        <w:pStyle w:val="ListParagraph"/>
        <w:numPr>
          <w:ilvl w:val="0"/>
          <w:numId w:val="30"/>
        </w:numPr>
      </w:pPr>
      <w:r>
        <w:t>A clean and simple user interface without too many options: in game screen we will only include a button for “forfeit game” and for “full screen”</w:t>
      </w:r>
    </w:p>
    <w:p w14:paraId="2C26C1F9" w14:textId="3EA2B0D6" w:rsidR="00696807" w:rsidRDefault="00F76D7F" w:rsidP="004D7A7A">
      <w:pPr>
        <w:pStyle w:val="ListParagraph"/>
        <w:numPr>
          <w:ilvl w:val="0"/>
          <w:numId w:val="30"/>
        </w:numPr>
      </w:pPr>
      <w:r>
        <w:t>Preferably a graphically rich interface but this is likely going to be limited due to time constraints</w:t>
      </w:r>
    </w:p>
    <w:p w14:paraId="06E6B83E" w14:textId="01203608" w:rsidR="00F76D7F" w:rsidRPr="004D7A7A" w:rsidRDefault="007524E0" w:rsidP="004D7A7A">
      <w:pPr>
        <w:pStyle w:val="ListParagraph"/>
        <w:numPr>
          <w:ilvl w:val="0"/>
          <w:numId w:val="30"/>
        </w:numPr>
      </w:pPr>
      <w:r>
        <w:t>Quick click-through to start a game with random set-up instead of tedious/slow set-up procedure</w:t>
      </w:r>
    </w:p>
    <w:p w14:paraId="3EC097C7" w14:textId="0BA3BF15" w:rsidR="00F76D7F" w:rsidRDefault="00F76D7F" w:rsidP="00F76D7F">
      <w:r>
        <w:rPr>
          <w:i/>
        </w:rPr>
        <w:t>Negati</w:t>
      </w:r>
      <w:r w:rsidRPr="00F76D7F">
        <w:rPr>
          <w:i/>
        </w:rPr>
        <w:t xml:space="preserve">ve features to </w:t>
      </w:r>
      <w:r>
        <w:rPr>
          <w:i/>
        </w:rPr>
        <w:t>avoid</w:t>
      </w:r>
    </w:p>
    <w:p w14:paraId="23E63237" w14:textId="237A459E" w:rsidR="00F76D7F" w:rsidRDefault="00F76D7F" w:rsidP="00F76D7F">
      <w:pPr>
        <w:pStyle w:val="ListParagraph"/>
        <w:numPr>
          <w:ilvl w:val="0"/>
          <w:numId w:val="30"/>
        </w:numPr>
      </w:pPr>
      <w:r>
        <w:t>No advertisement</w:t>
      </w:r>
      <w:r w:rsidR="007524E0">
        <w:t>s</w:t>
      </w:r>
      <w:r>
        <w:t xml:space="preserve"> that delay/block the user experience</w:t>
      </w:r>
    </w:p>
    <w:p w14:paraId="6FB2AA40" w14:textId="617B2520" w:rsidR="00F76D7F" w:rsidRDefault="00F76D7F" w:rsidP="00F76D7F">
      <w:pPr>
        <w:pStyle w:val="ListParagraph"/>
        <w:numPr>
          <w:ilvl w:val="0"/>
          <w:numId w:val="30"/>
        </w:numPr>
      </w:pPr>
      <w:r>
        <w:t xml:space="preserve">Based on standard </w:t>
      </w:r>
      <w:proofErr w:type="spellStart"/>
      <w:r>
        <w:t>Javascript</w:t>
      </w:r>
      <w:proofErr w:type="spellEnd"/>
      <w:r>
        <w:t xml:space="preserve"> – no need for additional browser plug-ins</w:t>
      </w:r>
    </w:p>
    <w:p w14:paraId="4C4C3556" w14:textId="46075CA7" w:rsidR="00F76D7F" w:rsidRPr="00F76D7F" w:rsidRDefault="00F76D7F" w:rsidP="00F76D7F">
      <w:pPr>
        <w:pStyle w:val="ListParagraph"/>
        <w:numPr>
          <w:ilvl w:val="0"/>
          <w:numId w:val="30"/>
        </w:numPr>
      </w:pPr>
      <w:r>
        <w:lastRenderedPageBreak/>
        <w:t xml:space="preserve">A crisp splash screen without </w:t>
      </w:r>
      <w:r w:rsidR="007524E0">
        <w:t>too much text</w:t>
      </w:r>
    </w:p>
    <w:p w14:paraId="16E7294B" w14:textId="3B432E77" w:rsidR="007043D1" w:rsidRPr="00951EB6" w:rsidRDefault="007043D1" w:rsidP="007043D1">
      <w:pPr>
        <w:pStyle w:val="Heading1"/>
        <w:rPr>
          <w:lang w:val="en-GB"/>
        </w:rPr>
      </w:pPr>
      <w:r>
        <w:rPr>
          <w:lang w:val="en-GB"/>
        </w:rPr>
        <w:t>5.1</w:t>
      </w:r>
    </w:p>
    <w:p w14:paraId="6AD63EFE" w14:textId="08B75CA1" w:rsidR="00321C4C" w:rsidRDefault="007043D1" w:rsidP="00DC1842">
      <w:r>
        <w:t>Splash screen design:</w:t>
      </w:r>
    </w:p>
    <w:p w14:paraId="7D6933AC" w14:textId="0674D3B5" w:rsidR="007043D1" w:rsidRDefault="008812BE" w:rsidP="00DC1842">
      <w:r>
        <w:rPr>
          <w:noProof/>
        </w:rPr>
        <w:drawing>
          <wp:inline distT="0" distB="0" distL="0" distR="0" wp14:anchorId="3CA3EC5B" wp14:editId="3705BE00">
            <wp:extent cx="5943600" cy="3754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plashScreenBattleChip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25A4" w14:textId="225CB86A" w:rsidR="008812BE" w:rsidRPr="00951EB6" w:rsidRDefault="008812BE" w:rsidP="008812BE">
      <w:pPr>
        <w:pStyle w:val="Heading1"/>
        <w:rPr>
          <w:lang w:val="en-GB"/>
        </w:rPr>
      </w:pPr>
      <w:r>
        <w:rPr>
          <w:lang w:val="en-GB"/>
        </w:rPr>
        <w:lastRenderedPageBreak/>
        <w:t>5.</w:t>
      </w:r>
      <w:r>
        <w:rPr>
          <w:lang w:val="en-GB"/>
        </w:rPr>
        <w:t>2</w:t>
      </w:r>
    </w:p>
    <w:p w14:paraId="4AEA86AB" w14:textId="7C0C46AB" w:rsidR="008812BE" w:rsidRDefault="008812BE" w:rsidP="00DC1842">
      <w:r>
        <w:rPr>
          <w:noProof/>
        </w:rPr>
        <w:drawing>
          <wp:inline distT="0" distB="0" distL="0" distR="0" wp14:anchorId="542481A5" wp14:editId="39C50C4B">
            <wp:extent cx="5943600" cy="4255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eScreenBattleChip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4C84" w14:textId="1A4C36D4" w:rsidR="00F73CEF" w:rsidRPr="00951EB6" w:rsidRDefault="00F73CEF" w:rsidP="00F73CEF">
      <w:pPr>
        <w:pStyle w:val="Heading1"/>
        <w:rPr>
          <w:lang w:val="en-GB"/>
        </w:rPr>
      </w:pPr>
      <w:r>
        <w:rPr>
          <w:lang w:val="en-GB"/>
        </w:rPr>
        <w:t>5.</w:t>
      </w:r>
      <w:r>
        <w:rPr>
          <w:lang w:val="en-GB"/>
        </w:rPr>
        <w:t>3</w:t>
      </w:r>
    </w:p>
    <w:p w14:paraId="7E0014EA" w14:textId="661839E8" w:rsidR="00F73CEF" w:rsidRDefault="00F73CEF" w:rsidP="00DC1842">
      <w:r>
        <w:t>Done</w:t>
      </w:r>
    </w:p>
    <w:p w14:paraId="7496F7BF" w14:textId="27B52F8D" w:rsidR="00F73CEF" w:rsidRPr="00951EB6" w:rsidRDefault="00F73CEF" w:rsidP="00F73CEF">
      <w:pPr>
        <w:pStyle w:val="Heading1"/>
        <w:rPr>
          <w:lang w:val="en-GB"/>
        </w:rPr>
      </w:pPr>
      <w:r>
        <w:rPr>
          <w:lang w:val="en-GB"/>
        </w:rPr>
        <w:t>6.</w:t>
      </w:r>
    </w:p>
    <w:p w14:paraId="4A7277C3" w14:textId="686D1AE4" w:rsidR="00F73CEF" w:rsidRDefault="00F73CEF" w:rsidP="00DC1842">
      <w:r>
        <w:t>Submitted in separate .zip file</w:t>
      </w:r>
    </w:p>
    <w:p w14:paraId="3CAD7A1D" w14:textId="77777777" w:rsidR="00F73CEF" w:rsidRPr="005648B0" w:rsidRDefault="00F73CEF" w:rsidP="00DC1842">
      <w:bookmarkStart w:id="0" w:name="_GoBack"/>
      <w:bookmarkEnd w:id="0"/>
    </w:p>
    <w:sectPr w:rsidR="00F73CEF" w:rsidRPr="005648B0" w:rsidSect="00855982">
      <w:footerReference w:type="default" r:id="rId23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17C41A" w14:textId="77777777" w:rsidR="00951EB6" w:rsidRDefault="00951EB6" w:rsidP="00855982">
      <w:pPr>
        <w:spacing w:after="0" w:line="240" w:lineRule="auto"/>
      </w:pPr>
      <w:r>
        <w:separator/>
      </w:r>
    </w:p>
  </w:endnote>
  <w:endnote w:type="continuationSeparator" w:id="0">
    <w:p w14:paraId="50140D71" w14:textId="77777777" w:rsidR="00951EB6" w:rsidRDefault="00951EB6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18C1B4" w14:textId="77777777" w:rsidR="00855982" w:rsidRDefault="0085598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D4517B" w14:textId="77777777" w:rsidR="00951EB6" w:rsidRDefault="00951EB6" w:rsidP="00855982">
      <w:pPr>
        <w:spacing w:after="0" w:line="240" w:lineRule="auto"/>
      </w:pPr>
      <w:r>
        <w:separator/>
      </w:r>
    </w:p>
  </w:footnote>
  <w:footnote w:type="continuationSeparator" w:id="0">
    <w:p w14:paraId="2E828462" w14:textId="77777777" w:rsidR="00951EB6" w:rsidRDefault="00951EB6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B6815C0"/>
    <w:multiLevelType w:val="hybridMultilevel"/>
    <w:tmpl w:val="AD6EFA7A"/>
    <w:lvl w:ilvl="0" w:tplc="0DC21396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0"/>
  </w:num>
  <w:num w:numId="14">
    <w:abstractNumId w:val="17"/>
  </w:num>
  <w:num w:numId="15">
    <w:abstractNumId w:val="11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3"/>
  </w:num>
  <w:num w:numId="28">
    <w:abstractNumId w:val="15"/>
  </w:num>
  <w:num w:numId="29">
    <w:abstractNumId w:val="16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EB6"/>
    <w:rsid w:val="00042874"/>
    <w:rsid w:val="0012561F"/>
    <w:rsid w:val="00145135"/>
    <w:rsid w:val="001D4362"/>
    <w:rsid w:val="002820A1"/>
    <w:rsid w:val="002A62AA"/>
    <w:rsid w:val="00302DDA"/>
    <w:rsid w:val="00321C4C"/>
    <w:rsid w:val="0047642C"/>
    <w:rsid w:val="004D7A7A"/>
    <w:rsid w:val="004E4CB9"/>
    <w:rsid w:val="005648B0"/>
    <w:rsid w:val="0059763A"/>
    <w:rsid w:val="005C2CBA"/>
    <w:rsid w:val="00696807"/>
    <w:rsid w:val="007043D1"/>
    <w:rsid w:val="007524E0"/>
    <w:rsid w:val="007833A7"/>
    <w:rsid w:val="0079140A"/>
    <w:rsid w:val="00805C35"/>
    <w:rsid w:val="00855982"/>
    <w:rsid w:val="008812BE"/>
    <w:rsid w:val="00951EB6"/>
    <w:rsid w:val="00A10484"/>
    <w:rsid w:val="00AF4E6C"/>
    <w:rsid w:val="00C03521"/>
    <w:rsid w:val="00D10A48"/>
    <w:rsid w:val="00DC1842"/>
    <w:rsid w:val="00E65553"/>
    <w:rsid w:val="00E970B0"/>
    <w:rsid w:val="00EF759E"/>
    <w:rsid w:val="00F22610"/>
    <w:rsid w:val="00F73CEF"/>
    <w:rsid w:val="00F76D7F"/>
    <w:rsid w:val="00FD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3BBDF"/>
  <w15:chartTrackingRefBased/>
  <w15:docId w15:val="{BDA10655-0B64-4C28-92C7-00C1E478D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262C"/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character" w:styleId="UnresolvedMention">
    <w:name w:val="Unresolved Mention"/>
    <w:basedOn w:val="DefaultParagraphFont"/>
    <w:uiPriority w:val="99"/>
    <w:semiHidden/>
    <w:unhideWhenUsed/>
    <w:rsid w:val="00951EB6"/>
    <w:rPr>
      <w:color w:val="605E5C"/>
      <w:shd w:val="clear" w:color="auto" w:fill="E1DFDD"/>
    </w:rPr>
  </w:style>
  <w:style w:type="paragraph" w:customStyle="1" w:styleId="Terminal">
    <w:name w:val="Terminal"/>
    <w:basedOn w:val="Normal"/>
    <w:link w:val="TerminalChar"/>
    <w:qFormat/>
    <w:rsid w:val="00951EB6"/>
    <w:pPr>
      <w:spacing w:after="0" w:line="240" w:lineRule="auto"/>
    </w:pPr>
    <w:rPr>
      <w:rFonts w:ascii="Courier New" w:hAnsi="Courier New"/>
      <w:sz w:val="16"/>
      <w:lang w:val="nl-NL"/>
    </w:rPr>
  </w:style>
  <w:style w:type="paragraph" w:styleId="ListParagraph">
    <w:name w:val="List Paragraph"/>
    <w:basedOn w:val="Normal"/>
    <w:uiPriority w:val="34"/>
    <w:unhideWhenUsed/>
    <w:qFormat/>
    <w:rsid w:val="004D7A7A"/>
    <w:pPr>
      <w:ind w:left="720"/>
      <w:contextualSpacing/>
    </w:pPr>
  </w:style>
  <w:style w:type="character" w:customStyle="1" w:styleId="TerminalChar">
    <w:name w:val="Terminal Char"/>
    <w:basedOn w:val="DefaultParagraphFont"/>
    <w:link w:val="Terminal"/>
    <w:rsid w:val="00951EB6"/>
    <w:rPr>
      <w:rFonts w:ascii="Courier New" w:hAnsi="Courier New"/>
      <w:sz w:val="16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hyperlink" Target="https://www.1001spelletjes.nl/spellen/zeeslag.html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boomboomboat.com" TargetMode="Externa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hyperlink" Target="http://www.weer.nl" TargetMode="External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bro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purl.org/dc/terms/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1</TotalTime>
  <Pages>9</Pages>
  <Words>1278</Words>
  <Characters>7033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Tom Brogtrop</dc:creator>
  <cp:lastModifiedBy>Tom Brogtrop</cp:lastModifiedBy>
  <cp:revision>2</cp:revision>
  <dcterms:created xsi:type="dcterms:W3CDTF">2018-11-21T08:01:00Z</dcterms:created>
  <dcterms:modified xsi:type="dcterms:W3CDTF">2018-11-21T08:01:00Z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